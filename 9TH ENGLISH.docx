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016F" w:rsidRDefault="00D470CB" w:rsidP="001F016F">
      <w:r>
        <w:rPr>
          <w:noProof/>
          <w:lang w:eastAsia="en-GB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16510</wp:posOffset>
            </wp:positionH>
            <wp:positionV relativeFrom="paragraph">
              <wp:posOffset>-2540</wp:posOffset>
            </wp:positionV>
            <wp:extent cx="838200" cy="755650"/>
            <wp:effectExtent l="19050" t="0" r="19050" b="25400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75565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</w:p>
    <w:p w:rsidR="001F016F" w:rsidRPr="00D470CB" w:rsidRDefault="001F016F" w:rsidP="001F016F">
      <w:pPr>
        <w:rPr>
          <w:i/>
        </w:rPr>
      </w:pPr>
      <w:r>
        <w:t xml:space="preserve">                                      </w:t>
      </w:r>
      <w:r w:rsidRPr="00D470CB">
        <w:rPr>
          <w:i/>
        </w:rPr>
        <w:t>MINHAJ ISLAMIC</w:t>
      </w:r>
      <w:r w:rsidR="00D84B1F">
        <w:rPr>
          <w:i/>
        </w:rPr>
        <w:t xml:space="preserve"> MODEL</w:t>
      </w:r>
      <w:r w:rsidRPr="00D470CB">
        <w:rPr>
          <w:i/>
        </w:rPr>
        <w:t xml:space="preserve"> SCHOOL HAZRO</w:t>
      </w:r>
    </w:p>
    <w:p w:rsidR="001F016F" w:rsidRPr="00D470CB" w:rsidRDefault="001F016F" w:rsidP="001F016F">
      <w:r w:rsidRPr="00D470CB">
        <w:rPr>
          <w:i/>
        </w:rPr>
        <w:t xml:space="preserve">                                  FIRST TERM EXAMINATION (2026</w:t>
      </w:r>
      <w:r w:rsidRPr="00D470CB">
        <w:t>)</w:t>
      </w:r>
    </w:p>
    <w:p w:rsidR="001F016F" w:rsidRPr="000D5BC5" w:rsidRDefault="001F016F" w:rsidP="000D5BC5">
      <w:pPr>
        <w:pStyle w:val="NoSpacing"/>
      </w:pPr>
      <w:r>
        <w:t>---------------------------------------------------------------------------------------------------</w:t>
      </w:r>
    </w:p>
    <w:p w:rsidR="001F016F" w:rsidRDefault="001F016F" w:rsidP="001F016F">
      <w:r>
        <w:t xml:space="preserve">Class: 9th       </w:t>
      </w:r>
      <w:r w:rsidR="008D3BD4">
        <w:t xml:space="preserve">       Subject: English</w:t>
      </w:r>
      <w:r>
        <w:t xml:space="preserve">                Total Marks: 50</w:t>
      </w:r>
    </w:p>
    <w:p w:rsidR="001F016F" w:rsidRDefault="001F016F" w:rsidP="001F016F">
      <w:r>
        <w:t>Roll No: ____________________           Student Name: ____________________   Time Allowed: 2 Hours</w:t>
      </w:r>
    </w:p>
    <w:p w:rsidR="001F016F" w:rsidRDefault="001F016F" w:rsidP="001F016F">
      <w:r>
        <w:t>==========================================================================</w:t>
      </w:r>
      <w:r w:rsidR="00D84B1F">
        <w:t>========</w:t>
      </w:r>
    </w:p>
    <w:p w:rsidR="001F016F" w:rsidRDefault="001F016F" w:rsidP="001F016F">
      <w:r>
        <w:t>---------------------------------------------------------------------------------------------------</w:t>
      </w:r>
    </w:p>
    <w:p w:rsidR="001F016F" w:rsidRDefault="001F016F" w:rsidP="001F016F">
      <w:r>
        <w:t xml:space="preserve">                               SECTION A: OBJECTIVE TYPE (10 Marks)</w:t>
      </w:r>
    </w:p>
    <w:p w:rsidR="001F016F" w:rsidRDefault="001F016F" w:rsidP="001F016F">
      <w:r>
        <w:t>---------------------------------------------------------------------------------------------------</w:t>
      </w:r>
    </w:p>
    <w:p w:rsidR="001F016F" w:rsidRDefault="001F016F" w:rsidP="001F016F">
      <w:r>
        <w:t>Q1. Choose the correct option for each question:</w:t>
      </w:r>
    </w:p>
    <w:p w:rsidR="008D3BD4" w:rsidRDefault="001F016F" w:rsidP="001F016F">
      <w:r>
        <w:t xml:space="preserve">(i) </w:t>
      </w:r>
      <w:r w:rsidR="008D3BD4">
        <w:t>The word 'patriot' originates from</w:t>
      </w:r>
    </w:p>
    <w:p w:rsidR="008D3BD4" w:rsidRDefault="008D3BD4" w:rsidP="008D3BD4">
      <w:r>
        <w:t xml:space="preserve"> </w:t>
      </w:r>
      <w:r w:rsidR="001F016F">
        <w:t xml:space="preserve"> [A] </w:t>
      </w:r>
      <w:r>
        <w:t>the Greek word 'patriotikos</w:t>
      </w:r>
      <w:r>
        <w:t xml:space="preserve"> </w:t>
      </w:r>
      <w:r w:rsidR="001F016F">
        <w:t xml:space="preserve">[B] </w:t>
      </w:r>
      <w:r>
        <w:t>the Latin word 'patriota'</w:t>
      </w:r>
      <w:r>
        <w:t xml:space="preserve"> </w:t>
      </w:r>
      <w:r w:rsidR="001F016F">
        <w:t xml:space="preserve">[C] </w:t>
      </w:r>
      <w:r>
        <w:t>the French word 'patriote</w:t>
      </w:r>
      <w:r w:rsidR="001F016F">
        <w:t xml:space="preserve"> [D] </w:t>
      </w:r>
      <w:r>
        <w:rPr>
          <w:rStyle w:val="citation-191"/>
        </w:rPr>
        <w:t xml:space="preserve">the </w:t>
      </w:r>
      <w:r>
        <w:rPr>
          <w:rStyle w:val="citation-188"/>
        </w:rPr>
        <w:t xml:space="preserve">Spanish word </w:t>
      </w:r>
      <w:r>
        <w:rPr>
          <w:rStyle w:val="citation-188"/>
        </w:rPr>
        <w:t>'patriota'</w:t>
      </w:r>
    </w:p>
    <w:p w:rsidR="001F016F" w:rsidRDefault="001F016F" w:rsidP="001F016F">
      <w:r>
        <w:t xml:space="preserve">(ii) </w:t>
      </w:r>
      <w:r w:rsidR="008D3BD4">
        <w:t>Who led the Muslims of the subcontinent in their struggle for a separate homeland?</w:t>
      </w:r>
    </w:p>
    <w:p w:rsidR="001F016F" w:rsidRDefault="001F016F" w:rsidP="001F016F">
      <w:r>
        <w:t xml:space="preserve">    [A</w:t>
      </w:r>
      <w:r w:rsidR="008D3BD4">
        <w:rPr>
          <w:rStyle w:val="citation-163"/>
        </w:rPr>
        <w:t>Allama Iqbal</w:t>
      </w:r>
      <w:r w:rsidR="008D3BD4">
        <w:t xml:space="preserve"> </w:t>
      </w:r>
      <w:r>
        <w:t xml:space="preserve">[B] </w:t>
      </w:r>
      <w:r w:rsidR="008D3BD4">
        <w:t>Liaqat Ali Khan</w:t>
      </w:r>
      <w:r w:rsidR="008D3BD4">
        <w:t xml:space="preserve"> </w:t>
      </w:r>
      <w:r>
        <w:t xml:space="preserve">[C] </w:t>
      </w:r>
      <w:r w:rsidR="008D3BD4">
        <w:t>Quaid-e-Azam Muhammad Ali Jinnah</w:t>
      </w:r>
      <w:r w:rsidR="008D3BD4">
        <w:t xml:space="preserve"> </w:t>
      </w:r>
      <w:r>
        <w:t xml:space="preserve">[D] </w:t>
      </w:r>
      <w:r w:rsidR="008D3BD4">
        <w:rPr>
          <w:rStyle w:val="citation-157"/>
        </w:rPr>
        <w:t>Sir Syed Ahmad Khan</w:t>
      </w:r>
    </w:p>
    <w:p w:rsidR="008D3BD4" w:rsidRPr="008D3BD4" w:rsidRDefault="001F016F" w:rsidP="008D3BD4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t xml:space="preserve">(iii) </w:t>
      </w:r>
      <w:r w:rsidR="008D3BD4" w:rsidRPr="008D3BD4">
        <w:rPr>
          <w:rFonts w:ascii="Times New Roman" w:eastAsia="Times New Roman" w:hAnsi="Times New Roman" w:cs="Times New Roman"/>
          <w:sz w:val="24"/>
          <w:szCs w:val="24"/>
          <w:lang w:eastAsia="en-GB"/>
        </w:rPr>
        <w:t>Ten thousand saw I at a</w:t>
      </w:r>
      <w:r w:rsidR="008D3BD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glance, tossing their heads in----------------</w:t>
      </w:r>
      <w:r w:rsidR="008D3BD4" w:rsidRPr="008D3BD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dance.</w:t>
      </w:r>
    </w:p>
    <w:p w:rsidR="001F016F" w:rsidRDefault="001F016F" w:rsidP="001F016F">
      <w:r>
        <w:t xml:space="preserve">    [A] </w:t>
      </w:r>
      <w:r w:rsidR="008D3BD4">
        <w:t>a slow</w:t>
      </w:r>
      <w:r>
        <w:t xml:space="preserve">          [B] </w:t>
      </w:r>
      <w:r w:rsidR="008D3BD4">
        <w:t>a sad</w:t>
      </w:r>
      <w:r>
        <w:t xml:space="preserve">           [C] </w:t>
      </w:r>
      <w:r w:rsidR="008D3BD4">
        <w:t>a sprightly</w:t>
      </w:r>
      <w:r>
        <w:t xml:space="preserve">            [D] </w:t>
      </w:r>
      <w:r w:rsidR="008D3BD4">
        <w:t>an ugly</w:t>
      </w:r>
    </w:p>
    <w:p w:rsidR="008D3BD4" w:rsidRPr="008D3BD4" w:rsidRDefault="001F016F" w:rsidP="008D3BD4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t xml:space="preserve">(iv) </w:t>
      </w:r>
      <w:r w:rsidR="008D3BD4" w:rsidRPr="008D3BD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When on my couch I lie in vacant or in </w:t>
      </w:r>
      <w:r w:rsidR="002E34E2">
        <w:rPr>
          <w:rFonts w:ascii="Times New Roman" w:eastAsia="Times New Roman" w:hAnsi="Times New Roman" w:cs="Times New Roman"/>
          <w:sz w:val="24"/>
          <w:szCs w:val="24"/>
          <w:lang w:eastAsia="en-GB"/>
        </w:rPr>
        <w:t>----------</w:t>
      </w:r>
      <w:r w:rsidR="008D3BD4" w:rsidRPr="008D3BD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mood.</w:t>
      </w:r>
    </w:p>
    <w:p w:rsidR="001F016F" w:rsidRDefault="001F016F" w:rsidP="001F016F">
      <w:r>
        <w:t xml:space="preserve">    [A] </w:t>
      </w:r>
      <w:r w:rsidR="002E34E2">
        <w:t>happy</w:t>
      </w:r>
      <w:r w:rsidR="002E34E2">
        <w:t xml:space="preserve"> </w:t>
      </w:r>
      <w:r>
        <w:t xml:space="preserve">[B] </w:t>
      </w:r>
      <w:r w:rsidR="002E34E2">
        <w:t>pensive</w:t>
      </w:r>
      <w:r w:rsidR="002E34E2">
        <w:t xml:space="preserve"> </w:t>
      </w:r>
      <w:r>
        <w:t xml:space="preserve">[C] </w:t>
      </w:r>
      <w:r w:rsidR="002E34E2">
        <w:t>angry</w:t>
      </w:r>
      <w:r w:rsidR="002E34E2">
        <w:t xml:space="preserve"> </w:t>
      </w:r>
      <w:r>
        <w:t>[D</w:t>
      </w:r>
      <w:r w:rsidR="002E34E2">
        <w:t>] sad</w:t>
      </w:r>
    </w:p>
    <w:p w:rsidR="00EF546F" w:rsidRDefault="001F016F" w:rsidP="001F016F">
      <w:r>
        <w:t xml:space="preserve">(v) </w:t>
      </w:r>
      <w:r w:rsidR="00EF546F">
        <w:t>Which historical figure is highlighted as an exemplary model of a successful female entrepreneur in Islam?</w:t>
      </w:r>
    </w:p>
    <w:p w:rsidR="001F016F" w:rsidRDefault="001F016F" w:rsidP="001F016F">
      <w:r>
        <w:t xml:space="preserve">    [A] </w:t>
      </w:r>
      <w:r w:rsidR="00EF546F">
        <w:t>Hazrat Aisha (RA)</w:t>
      </w:r>
      <w:r w:rsidR="00EF546F">
        <w:t xml:space="preserve"> </w:t>
      </w:r>
      <w:r>
        <w:t xml:space="preserve">[B] </w:t>
      </w:r>
      <w:r w:rsidR="00EF546F">
        <w:t>Hazrat Fatima (RA)</w:t>
      </w:r>
      <w:r>
        <w:t xml:space="preserve">         [C] </w:t>
      </w:r>
      <w:r w:rsidR="00EF546F">
        <w:t>Hazrat Khadija (RA)</w:t>
      </w:r>
      <w:r>
        <w:t xml:space="preserve">          [D] </w:t>
      </w:r>
      <w:r w:rsidR="00EF546F">
        <w:t>Hazrat Hafsa (RA)</w:t>
      </w:r>
    </w:p>
    <w:p w:rsidR="00EF546F" w:rsidRDefault="001F016F" w:rsidP="001F016F">
      <w:r>
        <w:t xml:space="preserve">(vi) </w:t>
      </w:r>
      <w:r w:rsidR="00EF546F">
        <w:t>In rural areas, women-led small businesses primarily boost the economy by using:</w:t>
      </w:r>
    </w:p>
    <w:p w:rsidR="001F016F" w:rsidRDefault="001F016F" w:rsidP="001F016F">
      <w:r>
        <w:t xml:space="preserve">    [A] </w:t>
      </w:r>
      <w:r w:rsidR="00EF546F">
        <w:t>Imported raw materials</w:t>
      </w:r>
      <w:r w:rsidR="00EF546F">
        <w:t xml:space="preserve"> </w:t>
      </w:r>
      <w:r>
        <w:t xml:space="preserve">[B] </w:t>
      </w:r>
      <w:r w:rsidR="00EF546F">
        <w:t>Advanced AI robotics</w:t>
      </w:r>
      <w:r w:rsidR="00EF546F">
        <w:t xml:space="preserve"> </w:t>
      </w:r>
      <w:r>
        <w:t xml:space="preserve">[C] </w:t>
      </w:r>
      <w:r w:rsidR="00EF546F">
        <w:t>Local resources and traditional handicrafts</w:t>
      </w:r>
      <w:r w:rsidR="00EF546F">
        <w:t xml:space="preserve"> </w:t>
      </w:r>
      <w:r>
        <w:t xml:space="preserve">[D] </w:t>
      </w:r>
      <w:r w:rsidR="00EF546F">
        <w:t>Foreign corporate funding</w:t>
      </w:r>
    </w:p>
    <w:p w:rsidR="00EF546F" w:rsidRDefault="001F016F" w:rsidP="001F016F">
      <w:r>
        <w:t xml:space="preserve">(vii) </w:t>
      </w:r>
      <w:r w:rsidR="00EF546F">
        <w:t>Choose the word with the correct spelling:</w:t>
      </w:r>
    </w:p>
    <w:p w:rsidR="001F016F" w:rsidRDefault="001F016F" w:rsidP="001F016F">
      <w:r>
        <w:t xml:space="preserve">    [A] </w:t>
      </w:r>
      <w:r w:rsidR="00EF546F">
        <w:t>Prioritise</w:t>
      </w:r>
      <w:r>
        <w:t xml:space="preserve">       [B] </w:t>
      </w:r>
      <w:r w:rsidR="00EF546F">
        <w:rPr>
          <w:rStyle w:val="citation-332"/>
        </w:rPr>
        <w:t>Prioritiz</w:t>
      </w:r>
      <w:r>
        <w:t xml:space="preserve"> </w:t>
      </w:r>
      <w:r>
        <w:t xml:space="preserve">      [C] </w:t>
      </w:r>
      <w:r w:rsidR="00EF546F">
        <w:t>Prioretise</w:t>
      </w:r>
      <w:r>
        <w:t xml:space="preserve">       [D] </w:t>
      </w:r>
      <w:r w:rsidR="00EF546F">
        <w:t>Priorritise</w:t>
      </w:r>
    </w:p>
    <w:p w:rsidR="00A91F2A" w:rsidRDefault="001F016F" w:rsidP="001F016F">
      <w:r>
        <w:t xml:space="preserve">(viii) </w:t>
      </w:r>
      <w:r w:rsidR="00A91F2A" w:rsidRPr="00A91F2A">
        <w:t>Who introduced Taseer to the practical demonstration of effective time management?</w:t>
      </w:r>
    </w:p>
    <w:p w:rsidR="001F016F" w:rsidRDefault="00A91F2A" w:rsidP="001F016F">
      <w:r>
        <w:t xml:space="preserve">    [A] High school Principal         [B] His English teacher         [C] His brother      [D] His Grand-father</w:t>
      </w:r>
    </w:p>
    <w:p w:rsidR="00A91F2A" w:rsidRDefault="001F016F" w:rsidP="001F016F">
      <w:r>
        <w:t xml:space="preserve">(ix) </w:t>
      </w:r>
      <w:r w:rsidR="00A91F2A">
        <w:t>The poet describes "Triumph" and "Disaster" as:</w:t>
      </w:r>
    </w:p>
    <w:p w:rsidR="001F016F" w:rsidRDefault="001F016F" w:rsidP="001F016F">
      <w:r>
        <w:t xml:space="preserve">    [A] </w:t>
      </w:r>
      <w:r w:rsidR="00A91F2A">
        <w:t>Two good friends</w:t>
      </w:r>
      <w:r>
        <w:t xml:space="preserve">         [B] </w:t>
      </w:r>
      <w:r w:rsidR="00A91F2A">
        <w:t>True indicators of success</w:t>
      </w:r>
      <w:r>
        <w:t xml:space="preserve">            [C] </w:t>
      </w:r>
      <w:r w:rsidR="00A91F2A">
        <w:t>Two impostors</w:t>
      </w:r>
      <w:r>
        <w:t xml:space="preserve">        [D] </w:t>
      </w:r>
      <w:r w:rsidR="00A91F2A">
        <w:t>Inevitable punishments</w:t>
      </w:r>
    </w:p>
    <w:p w:rsidR="00A91F2A" w:rsidRDefault="001F016F" w:rsidP="001F016F">
      <w:r>
        <w:t xml:space="preserve">(x) </w:t>
      </w:r>
      <w:r w:rsidR="00A91F2A">
        <w:t>Who is the author of the poem "If"?</w:t>
      </w:r>
    </w:p>
    <w:p w:rsidR="001F016F" w:rsidRDefault="001F016F" w:rsidP="001F016F">
      <w:r>
        <w:t xml:space="preserve">    [A] </w:t>
      </w:r>
      <w:r w:rsidR="00A91F2A">
        <w:t>William Wordsworth</w:t>
      </w:r>
      <w:r>
        <w:t xml:space="preserve">    [B] </w:t>
      </w:r>
      <w:r w:rsidR="00A91F2A">
        <w:t>Rudyard Kipling</w:t>
      </w:r>
      <w:r w:rsidR="00A91F2A">
        <w:t xml:space="preserve"> </w:t>
      </w:r>
      <w:r>
        <w:t xml:space="preserve">[C] </w:t>
      </w:r>
      <w:r w:rsidR="00A91F2A">
        <w:t>Robert Frost</w:t>
      </w:r>
      <w:r>
        <w:t xml:space="preserve">  [D] </w:t>
      </w:r>
      <w:r w:rsidR="00A91F2A">
        <w:t>John Keats</w:t>
      </w:r>
    </w:p>
    <w:p w:rsidR="001F016F" w:rsidRDefault="001F016F" w:rsidP="001F016F">
      <w:r>
        <w:t>---------------------------------------------------------------------------------------------------</w:t>
      </w:r>
    </w:p>
    <w:p w:rsidR="001F016F" w:rsidRDefault="001F016F" w:rsidP="001F016F">
      <w:r>
        <w:t xml:space="preserve">                         SECT</w:t>
      </w:r>
      <w:r w:rsidR="00A91F2A">
        <w:t>ION B: SHORT ANSWER QUESTIONS (10 × 3 = 30</w:t>
      </w:r>
      <w:r>
        <w:t xml:space="preserve"> Marks)</w:t>
      </w:r>
    </w:p>
    <w:p w:rsidR="001F016F" w:rsidRDefault="001F016F" w:rsidP="001F016F">
      <w:r>
        <w:t>---------------------------------------------------------------------------------------------------</w:t>
      </w:r>
    </w:p>
    <w:p w:rsidR="001F016F" w:rsidRDefault="001F016F" w:rsidP="001F016F">
      <w:r>
        <w:t>Q2</w:t>
      </w:r>
      <w:r w:rsidR="00A91F2A" w:rsidRPr="00A91F2A">
        <w:t xml:space="preserve"> </w:t>
      </w:r>
      <w:r w:rsidR="00A91F2A">
        <w:t>What are the qualities of a patriot?</w:t>
      </w:r>
    </w:p>
    <w:p w:rsidR="001F016F" w:rsidRDefault="001F016F" w:rsidP="001F016F">
      <w:r>
        <w:t xml:space="preserve">Q3. </w:t>
      </w:r>
      <w:r w:rsidR="00A91F2A">
        <w:t>How will you define patriotism?</w:t>
      </w:r>
    </w:p>
    <w:p w:rsidR="008F2475" w:rsidRDefault="001F016F" w:rsidP="001F016F">
      <w:r>
        <w:t xml:space="preserve">Q4. </w:t>
      </w:r>
      <w:r w:rsidR="007C70A5">
        <w:t>What was Taseer’s main problem in the story?</w:t>
      </w:r>
    </w:p>
    <w:p w:rsidR="001F016F" w:rsidRDefault="001F016F" w:rsidP="001F016F">
      <w:r>
        <w:t>Q5</w:t>
      </w:r>
      <w:r w:rsidR="007C70A5">
        <w:t>. How did Taseer fill the jar?</w:t>
      </w:r>
    </w:p>
    <w:p w:rsidR="001F016F" w:rsidRDefault="001F016F" w:rsidP="007C70A5">
      <w:r>
        <w:t>Q6</w:t>
      </w:r>
      <w:r w:rsidR="007C70A5" w:rsidRPr="007C70A5">
        <w:t xml:space="preserve"> </w:t>
      </w:r>
      <w:r w:rsidR="007C70A5">
        <w:t>Why did his grandfather decide to help Taseer?</w:t>
      </w:r>
    </w:p>
    <w:p w:rsidR="001F016F" w:rsidRDefault="001F016F" w:rsidP="007C70A5">
      <w:r>
        <w:t xml:space="preserve">Q7. </w:t>
      </w:r>
      <w:r w:rsidR="007C70A5">
        <w:t>How does the growth of women-led businesses in Pakistan contribute to economic development and job creation, especially in rural areas?</w:t>
      </w:r>
    </w:p>
    <w:p w:rsidR="001F016F" w:rsidRDefault="001F016F" w:rsidP="001F016F">
      <w:r>
        <w:t xml:space="preserve">Q8. </w:t>
      </w:r>
      <w:r w:rsidR="007C70A5">
        <w:t>How does the success of women entrepreneurs serve as a catalyst for future generations to pursue their ambitions?</w:t>
      </w:r>
    </w:p>
    <w:p w:rsidR="001F016F" w:rsidRDefault="001F016F" w:rsidP="001F016F">
      <w:r>
        <w:t xml:space="preserve">Q9. </w:t>
      </w:r>
      <w:r w:rsidR="007C70A5">
        <w:t>What is the central idea of the poem "Daffodils"?</w:t>
      </w:r>
    </w:p>
    <w:p w:rsidR="007C70A5" w:rsidRDefault="007C70A5" w:rsidP="001F016F">
      <w:r>
        <w:lastRenderedPageBreak/>
        <w:t>Q</w:t>
      </w:r>
      <w:r w:rsidR="008F2475">
        <w:t>10. Who is the author of the poem “Daffodils”?</w:t>
      </w:r>
    </w:p>
    <w:p w:rsidR="008F2475" w:rsidRDefault="008F2475" w:rsidP="001F016F">
      <w:r>
        <w:t xml:space="preserve">Q11. </w:t>
      </w:r>
      <w:r>
        <w:t>Why did Quaid-e-Azam Muhammad Ali Jinnah want to secure a separate homeland of the subcontinent?</w:t>
      </w:r>
    </w:p>
    <w:p w:rsidR="001F016F" w:rsidRDefault="001F016F" w:rsidP="001F016F">
      <w:r>
        <w:t>---------------------------------------------------------------------------------------------------</w:t>
      </w:r>
    </w:p>
    <w:p w:rsidR="001F016F" w:rsidRDefault="001F016F" w:rsidP="001F016F">
      <w:r>
        <w:t xml:space="preserve">                       SECTION C: DESCRI</w:t>
      </w:r>
      <w:r w:rsidR="008F2475">
        <w:t>PTIVE / LONG QUESTIONS (2 × 5 = 10</w:t>
      </w:r>
      <w:r>
        <w:t xml:space="preserve"> Marks)</w:t>
      </w:r>
    </w:p>
    <w:p w:rsidR="001F016F" w:rsidRDefault="001F016F" w:rsidP="001F016F">
      <w:r>
        <w:t>---------------------------------------------------------------------------------------------------</w:t>
      </w:r>
    </w:p>
    <w:p w:rsidR="008F2475" w:rsidRDefault="008F2475" w:rsidP="008F2475">
      <w:r>
        <w:t>Q12. Write down the summary of the poem Daffodils.</w:t>
      </w:r>
    </w:p>
    <w:p w:rsidR="008F2475" w:rsidRDefault="008F2475" w:rsidP="008F2475">
      <w:r>
        <w:t>Q13. Write a letter to your cousin and invite him for a dinner.</w:t>
      </w:r>
      <w:bookmarkStart w:id="0" w:name="_GoBack"/>
      <w:bookmarkEnd w:id="0"/>
    </w:p>
    <w:p w:rsidR="008F2475" w:rsidRDefault="008F2475" w:rsidP="008F2475">
      <w:pPr>
        <w:rPr>
          <w:rFonts w:ascii="Algerian" w:hAnsi="Algerian"/>
          <w:sz w:val="28"/>
          <w:szCs w:val="28"/>
        </w:rPr>
      </w:pPr>
    </w:p>
    <w:p w:rsidR="008F2475" w:rsidRPr="008F2475" w:rsidRDefault="008F2475" w:rsidP="008F2475">
      <w:pPr>
        <w:rPr>
          <w:rFonts w:ascii="Algerian" w:hAnsi="Algerian"/>
          <w:sz w:val="28"/>
          <w:szCs w:val="28"/>
        </w:rPr>
      </w:pPr>
      <w:r>
        <w:rPr>
          <w:rFonts w:ascii="Algerian" w:hAnsi="Algerian"/>
          <w:sz w:val="28"/>
          <w:szCs w:val="28"/>
        </w:rPr>
        <w:t xml:space="preserve">                                                       </w:t>
      </w:r>
      <w:r w:rsidRPr="008F2475">
        <w:rPr>
          <w:rFonts w:ascii="Algerian" w:hAnsi="Algerian"/>
          <w:sz w:val="28"/>
          <w:szCs w:val="28"/>
        </w:rPr>
        <w:t>GOOD LUCK</w:t>
      </w:r>
      <w:r>
        <w:rPr>
          <w:rFonts w:ascii="Algerian" w:hAnsi="Algerian"/>
          <w:sz w:val="28"/>
          <w:szCs w:val="28"/>
        </w:rPr>
        <w:sym w:font="Wingdings" w:char="F04A"/>
      </w:r>
    </w:p>
    <w:p w:rsidR="00F52804" w:rsidRDefault="00F52804" w:rsidP="001F016F"/>
    <w:sectPr w:rsidR="00F52804" w:rsidSect="00D470CB">
      <w:pgSz w:w="11906" w:h="16838" w:code="9"/>
      <w:pgMar w:top="284" w:right="567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67AC" w:rsidRDefault="00A267AC" w:rsidP="00D470CB">
      <w:pPr>
        <w:spacing w:after="0" w:line="240" w:lineRule="auto"/>
      </w:pPr>
      <w:r>
        <w:separator/>
      </w:r>
    </w:p>
  </w:endnote>
  <w:endnote w:type="continuationSeparator" w:id="0">
    <w:p w:rsidR="00A267AC" w:rsidRDefault="00A267AC" w:rsidP="00D470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67AC" w:rsidRDefault="00A267AC" w:rsidP="00D470CB">
      <w:pPr>
        <w:spacing w:after="0" w:line="240" w:lineRule="auto"/>
      </w:pPr>
      <w:r>
        <w:separator/>
      </w:r>
    </w:p>
  </w:footnote>
  <w:footnote w:type="continuationSeparator" w:id="0">
    <w:p w:rsidR="00A267AC" w:rsidRDefault="00A267AC" w:rsidP="00D470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BC5"/>
    <w:rsid w:val="000D5BC5"/>
    <w:rsid w:val="001F016F"/>
    <w:rsid w:val="002E34E2"/>
    <w:rsid w:val="007C70A5"/>
    <w:rsid w:val="008D3BD4"/>
    <w:rsid w:val="008F2475"/>
    <w:rsid w:val="009748D6"/>
    <w:rsid w:val="00A267AC"/>
    <w:rsid w:val="00A91F2A"/>
    <w:rsid w:val="00D470CB"/>
    <w:rsid w:val="00D84B1F"/>
    <w:rsid w:val="00E90D22"/>
    <w:rsid w:val="00EF546F"/>
    <w:rsid w:val="00F52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13A59"/>
  <w15:chartTrackingRefBased/>
  <w15:docId w15:val="{9A55F9CA-0CB0-41F6-9524-985B99FF7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4B1F"/>
  </w:style>
  <w:style w:type="paragraph" w:styleId="Heading1">
    <w:name w:val="heading 1"/>
    <w:basedOn w:val="Normal"/>
    <w:next w:val="Normal"/>
    <w:link w:val="Heading1Char"/>
    <w:uiPriority w:val="9"/>
    <w:qFormat/>
    <w:rsid w:val="00D84B1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77972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B1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B1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A5B7F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B1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B1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A5B7F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B1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A5B7F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B1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50651F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B1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2A5B7F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B1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2A5B7F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0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0CB"/>
  </w:style>
  <w:style w:type="paragraph" w:styleId="Footer">
    <w:name w:val="footer"/>
    <w:basedOn w:val="Normal"/>
    <w:link w:val="FooterChar"/>
    <w:uiPriority w:val="99"/>
    <w:unhideWhenUsed/>
    <w:rsid w:val="00D470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0CB"/>
  </w:style>
  <w:style w:type="character" w:customStyle="1" w:styleId="Heading1Char">
    <w:name w:val="Heading 1 Char"/>
    <w:basedOn w:val="DefaultParagraphFont"/>
    <w:link w:val="Heading1"/>
    <w:uiPriority w:val="9"/>
    <w:rsid w:val="00D84B1F"/>
    <w:rPr>
      <w:rFonts w:asciiTheme="majorHAnsi" w:eastAsiaTheme="majorEastAsia" w:hAnsiTheme="majorHAnsi" w:cstheme="majorBidi"/>
      <w:color w:val="77972F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B1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B1F"/>
    <w:rPr>
      <w:rFonts w:asciiTheme="majorHAnsi" w:eastAsiaTheme="majorEastAsia" w:hAnsiTheme="majorHAnsi" w:cstheme="majorBidi"/>
      <w:color w:val="2A5B7F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B1F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B1F"/>
    <w:rPr>
      <w:rFonts w:asciiTheme="majorHAnsi" w:eastAsiaTheme="majorEastAsia" w:hAnsiTheme="majorHAnsi" w:cstheme="majorBidi"/>
      <w:color w:val="2A5B7F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B1F"/>
    <w:rPr>
      <w:rFonts w:asciiTheme="majorHAnsi" w:eastAsiaTheme="majorEastAsia" w:hAnsiTheme="majorHAnsi" w:cstheme="majorBidi"/>
      <w:i/>
      <w:iCs/>
      <w:color w:val="2A5B7F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B1F"/>
    <w:rPr>
      <w:rFonts w:asciiTheme="majorHAnsi" w:eastAsiaTheme="majorEastAsia" w:hAnsiTheme="majorHAnsi" w:cstheme="majorBidi"/>
      <w:i/>
      <w:iCs/>
      <w:color w:val="50651F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B1F"/>
    <w:rPr>
      <w:rFonts w:asciiTheme="majorHAnsi" w:eastAsiaTheme="majorEastAsia" w:hAnsiTheme="majorHAnsi" w:cstheme="majorBidi"/>
      <w:b/>
      <w:bCs/>
      <w:color w:val="2A5B7F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B1F"/>
    <w:rPr>
      <w:rFonts w:asciiTheme="majorHAnsi" w:eastAsiaTheme="majorEastAsia" w:hAnsiTheme="majorHAnsi" w:cstheme="majorBidi"/>
      <w:b/>
      <w:bCs/>
      <w:i/>
      <w:iCs/>
      <w:color w:val="2A5B7F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84B1F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D84B1F"/>
    <w:pPr>
      <w:spacing w:after="0" w:line="240" w:lineRule="auto"/>
      <w:contextualSpacing/>
    </w:pPr>
    <w:rPr>
      <w:rFonts w:asciiTheme="majorHAnsi" w:eastAsiaTheme="majorEastAsia" w:hAnsiTheme="majorHAnsi" w:cstheme="majorBidi"/>
      <w:color w:val="9EC54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B1F"/>
    <w:rPr>
      <w:rFonts w:asciiTheme="majorHAnsi" w:eastAsiaTheme="majorEastAsia" w:hAnsiTheme="majorHAnsi" w:cstheme="majorBidi"/>
      <w:color w:val="9EC54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B1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84B1F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D84B1F"/>
    <w:rPr>
      <w:b/>
      <w:bCs/>
    </w:rPr>
  </w:style>
  <w:style w:type="character" w:styleId="Emphasis">
    <w:name w:val="Emphasis"/>
    <w:basedOn w:val="DefaultParagraphFont"/>
    <w:uiPriority w:val="20"/>
    <w:qFormat/>
    <w:rsid w:val="00D84B1F"/>
    <w:rPr>
      <w:i/>
      <w:iCs/>
    </w:rPr>
  </w:style>
  <w:style w:type="paragraph" w:styleId="NoSpacing">
    <w:name w:val="No Spacing"/>
    <w:uiPriority w:val="1"/>
    <w:qFormat/>
    <w:rsid w:val="00D84B1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84B1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B1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B1F"/>
    <w:pPr>
      <w:pBdr>
        <w:left w:val="single" w:sz="18" w:space="12" w:color="9EC54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9EC54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B1F"/>
    <w:rPr>
      <w:rFonts w:asciiTheme="majorHAnsi" w:eastAsiaTheme="majorEastAsia" w:hAnsiTheme="majorHAnsi" w:cstheme="majorBidi"/>
      <w:color w:val="9EC54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84B1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84B1F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84B1F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84B1F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84B1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84B1F"/>
    <w:pPr>
      <w:outlineLvl w:val="9"/>
    </w:pPr>
  </w:style>
  <w:style w:type="character" w:customStyle="1" w:styleId="citation-191">
    <w:name w:val="citation-191"/>
    <w:basedOn w:val="DefaultParagraphFont"/>
    <w:rsid w:val="008D3BD4"/>
  </w:style>
  <w:style w:type="character" w:customStyle="1" w:styleId="citation-188">
    <w:name w:val="citation-188"/>
    <w:basedOn w:val="DefaultParagraphFont"/>
    <w:rsid w:val="008D3BD4"/>
  </w:style>
  <w:style w:type="character" w:customStyle="1" w:styleId="citation-163">
    <w:name w:val="citation-163"/>
    <w:basedOn w:val="DefaultParagraphFont"/>
    <w:rsid w:val="008D3BD4"/>
  </w:style>
  <w:style w:type="character" w:customStyle="1" w:styleId="citation-157">
    <w:name w:val="citation-157"/>
    <w:basedOn w:val="DefaultParagraphFont"/>
    <w:rsid w:val="008D3BD4"/>
  </w:style>
  <w:style w:type="character" w:customStyle="1" w:styleId="math-inline">
    <w:name w:val="math-inline"/>
    <w:basedOn w:val="DefaultParagraphFont"/>
    <w:rsid w:val="008D3BD4"/>
  </w:style>
  <w:style w:type="character" w:customStyle="1" w:styleId="citation-332">
    <w:name w:val="citation-332"/>
    <w:basedOn w:val="DefaultParagraphFont"/>
    <w:rsid w:val="00EF546F"/>
  </w:style>
  <w:style w:type="character" w:styleId="PlaceholderText">
    <w:name w:val="Placeholder Text"/>
    <w:basedOn w:val="DefaultParagraphFont"/>
    <w:uiPriority w:val="99"/>
    <w:semiHidden/>
    <w:rsid w:val="008F247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43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Exam%20Paper%20Temp\MINHAJ%20ISLAMIC%20MODEL%20SCHOOL%20HAZRO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Damask">
  <a:themeElements>
    <a:clrScheme name="Damask">
      <a:dk1>
        <a:sysClr val="windowText" lastClr="000000"/>
      </a:dk1>
      <a:lt1>
        <a:sysClr val="window" lastClr="FFFFFF"/>
      </a:lt1>
      <a:dk2>
        <a:srgbClr val="2A5B7F"/>
      </a:dk2>
      <a:lt2>
        <a:srgbClr val="ABDAFC"/>
      </a:lt2>
      <a:accent1>
        <a:srgbClr val="9EC544"/>
      </a:accent1>
      <a:accent2>
        <a:srgbClr val="50BEA3"/>
      </a:accent2>
      <a:accent3>
        <a:srgbClr val="4A9CCC"/>
      </a:accent3>
      <a:accent4>
        <a:srgbClr val="9A66CA"/>
      </a:accent4>
      <a:accent5>
        <a:srgbClr val="C54F71"/>
      </a:accent5>
      <a:accent6>
        <a:srgbClr val="DE9C3C"/>
      </a:accent6>
      <a:hlink>
        <a:srgbClr val="6BA9DA"/>
      </a:hlink>
      <a:folHlink>
        <a:srgbClr val="A0BCD3"/>
      </a:folHlink>
    </a:clrScheme>
    <a:fontScheme name="Damask">
      <a:majorFont>
        <a:latin typeface="Bookman Old Style" panose="02050604050505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BFC86F-D1F8-48FE-9AF1-CEF4C5B6D6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MINHAJ ISLAMIC MODEL SCHOOL HAZRO</Template>
  <TotalTime>1</TotalTime>
  <Pages>2</Pages>
  <Words>586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2026-08-24T19:51:00Z</dcterms:created>
  <dcterms:modified xsi:type="dcterms:W3CDTF">2026-08-24T19:51:00Z</dcterms:modified>
</cp:coreProperties>
</file>