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16F" w:rsidRDefault="00D470CB" w:rsidP="001F016F"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-2540</wp:posOffset>
            </wp:positionV>
            <wp:extent cx="838200" cy="755650"/>
            <wp:effectExtent l="19050" t="0" r="19050" b="2540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56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1F016F" w:rsidRPr="00D470CB" w:rsidRDefault="001F016F" w:rsidP="001F016F">
      <w:pPr>
        <w:rPr>
          <w:i/>
        </w:rPr>
      </w:pPr>
      <w:r>
        <w:t xml:space="preserve">                                      </w:t>
      </w:r>
      <w:r w:rsidRPr="00D470CB">
        <w:rPr>
          <w:i/>
        </w:rPr>
        <w:t>MINHAJ ISLAMIC</w:t>
      </w:r>
      <w:r w:rsidR="00D84B1F">
        <w:rPr>
          <w:i/>
        </w:rPr>
        <w:t xml:space="preserve"> MODEL</w:t>
      </w:r>
      <w:r w:rsidRPr="00D470CB">
        <w:rPr>
          <w:i/>
        </w:rPr>
        <w:t xml:space="preserve"> SCHOOL HAZRO</w:t>
      </w:r>
    </w:p>
    <w:p w:rsidR="001F016F" w:rsidRPr="00D470CB" w:rsidRDefault="001F016F" w:rsidP="001F016F">
      <w:r w:rsidRPr="00D470CB">
        <w:rPr>
          <w:i/>
        </w:rPr>
        <w:t xml:space="preserve">                                  FIRST TERM EXAMINATION (2026</w:t>
      </w:r>
      <w:r w:rsidRPr="00D470CB">
        <w:t>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A65BA1" w:rsidP="001F016F">
      <w:r>
        <w:t>Class: 10th              Subject: English</w:t>
      </w:r>
      <w:r w:rsidR="001F016F">
        <w:t xml:space="preserve"> </w:t>
      </w:r>
      <w:r>
        <w:t xml:space="preserve">                 Total Marks: 50</w:t>
      </w:r>
    </w:p>
    <w:p w:rsidR="001F016F" w:rsidRDefault="001F016F" w:rsidP="001F016F">
      <w:r>
        <w:t>Roll No: ____________________           Student Name: ______</w:t>
      </w:r>
      <w:r w:rsidR="00A65BA1">
        <w:t>______________   Time Allowed: 2</w:t>
      </w:r>
      <w:r>
        <w:t xml:space="preserve"> Hours</w:t>
      </w:r>
    </w:p>
    <w:p w:rsidR="001F016F" w:rsidRDefault="001F016F" w:rsidP="001F016F">
      <w:r>
        <w:t>==========================================================================</w:t>
      </w:r>
      <w:r w:rsidR="00D84B1F">
        <w:t>========</w:t>
      </w:r>
    </w:p>
    <w:p w:rsidR="001F016F" w:rsidRDefault="001F016F" w:rsidP="001F016F">
      <w:r>
        <w:t xml:space="preserve">  </w:t>
      </w:r>
      <w:r w:rsidR="0081257F">
        <w:t xml:space="preserve">                       SECTION A: SHORT ANSWER QUESTIONS (10 × 3 = 30</w:t>
      </w:r>
      <w:r>
        <w:t xml:space="preserve"> 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81257F" w:rsidP="001F016F">
      <w:r>
        <w:t>Attempt Ten (10)</w:t>
      </w:r>
      <w:r w:rsidR="001F016F">
        <w:t xml:space="preserve"> questions from this section. Each question carries 3 marks.</w:t>
      </w:r>
    </w:p>
    <w:p w:rsidR="001F016F" w:rsidRDefault="001F016F" w:rsidP="001F016F"/>
    <w:p w:rsidR="001F016F" w:rsidRDefault="00A65BA1" w:rsidP="001F016F">
      <w:r>
        <w:t xml:space="preserve">Q1. </w:t>
      </w:r>
      <w:r w:rsidR="001F016F">
        <w:t xml:space="preserve"> </w:t>
      </w:r>
      <w:r w:rsidR="0081257F">
        <w:t>What was the social condition of women, orphans, and slaves in pre-Islamic Arabia?</w:t>
      </w:r>
    </w:p>
    <w:p w:rsidR="001F016F" w:rsidRDefault="00A65BA1" w:rsidP="001F016F">
      <w:r>
        <w:t>Q2.</w:t>
      </w:r>
      <w:r w:rsidR="001F016F">
        <w:t xml:space="preserve"> </w:t>
      </w:r>
      <w:r w:rsidR="0081257F">
        <w:t>What are the three specific rights that Hazrat Muhammad (</w:t>
      </w:r>
      <w:r w:rsidR="0081257F">
        <w:rPr>
          <w:rFonts w:ascii="Times New Roman" w:hAnsi="Times New Roman" w:cs="Times New Roman"/>
        </w:rPr>
        <w:t>ﷺ</w:t>
      </w:r>
      <w:r w:rsidR="0081257F">
        <w:t>) introduced for women?</w:t>
      </w:r>
    </w:p>
    <w:p w:rsidR="001F016F" w:rsidRDefault="001F016F" w:rsidP="001F016F">
      <w:r>
        <w:t>Q</w:t>
      </w:r>
      <w:r w:rsidR="00A65BA1">
        <w:t>3.</w:t>
      </w:r>
      <w:r>
        <w:t xml:space="preserve"> </w:t>
      </w:r>
      <w:r w:rsidR="0081257F">
        <w:t xml:space="preserve">What is </w:t>
      </w:r>
      <w:r w:rsidR="0081257F">
        <w:t>the overall message of the poem (My Beloved Pakistan)?</w:t>
      </w:r>
    </w:p>
    <w:p w:rsidR="001F016F" w:rsidRDefault="00A65BA1" w:rsidP="0081257F">
      <w:r>
        <w:t>Q4.</w:t>
      </w:r>
      <w:r w:rsidR="001F016F">
        <w:t xml:space="preserve"> </w:t>
      </w:r>
      <w:r w:rsidR="0081257F">
        <w:t>How can students like you, express patriotism in their daily life?</w:t>
      </w:r>
    </w:p>
    <w:p w:rsidR="0081257F" w:rsidRDefault="00A65BA1" w:rsidP="0081257F">
      <w:r>
        <w:t>Q5.</w:t>
      </w:r>
      <w:r w:rsidR="001F016F">
        <w:t xml:space="preserve"> </w:t>
      </w:r>
      <w:r w:rsidR="0081257F">
        <w:t>What is digital globalisation, and how is it connected to the English language?</w:t>
      </w:r>
    </w:p>
    <w:p w:rsidR="001F016F" w:rsidRDefault="00A65BA1" w:rsidP="0081257F">
      <w:r>
        <w:t>Q6.</w:t>
      </w:r>
      <w:r w:rsidR="001F016F">
        <w:t xml:space="preserve"> </w:t>
      </w:r>
      <w:r w:rsidR="0081257F">
        <w:t>Give examples of vocabulary that emerged through digital globalisation.</w:t>
      </w:r>
    </w:p>
    <w:p w:rsidR="0081257F" w:rsidRDefault="001F016F" w:rsidP="001F016F">
      <w:r>
        <w:t>Q</w:t>
      </w:r>
      <w:r w:rsidR="00A65BA1">
        <w:t>7.</w:t>
      </w:r>
      <w:r>
        <w:t xml:space="preserve"> </w:t>
      </w:r>
      <w:r w:rsidR="0081257F">
        <w:t>How do emojis and memes function as a new kind of language?</w:t>
      </w:r>
    </w:p>
    <w:p w:rsidR="001F016F" w:rsidRDefault="00A65BA1" w:rsidP="001F016F">
      <w:r>
        <w:t xml:space="preserve">Q8. </w:t>
      </w:r>
      <w:r w:rsidR="0081257F">
        <w:t>Mention at least two human activities that contribute to climate change.</w:t>
      </w:r>
    </w:p>
    <w:p w:rsidR="0081257F" w:rsidRDefault="00A65BA1" w:rsidP="001F016F">
      <w:r>
        <w:t xml:space="preserve">Q9. </w:t>
      </w:r>
      <w:r>
        <w:t>Why do you think that climate change is our moral responsibility?</w:t>
      </w:r>
    </w:p>
    <w:p w:rsidR="00A65BA1" w:rsidRDefault="00A65BA1" w:rsidP="001F016F">
      <w:r>
        <w:t xml:space="preserve">Q10. </w:t>
      </w:r>
      <w:r>
        <w:t>What motivates the Swallow to delay his journey to Egypt and help the Happy Prince?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1F016F" w:rsidRDefault="001F016F" w:rsidP="001F016F">
      <w:r>
        <w:t xml:space="preserve">                       SECTION C: DESCRIPTIVE / LONG QUESTIONS (</w:t>
      </w:r>
      <w:r w:rsidR="00F23B3E">
        <w:t>2</w:t>
      </w:r>
      <w:r w:rsidR="00A65BA1">
        <w:t>× 10</w:t>
      </w:r>
      <w:r w:rsidR="00F23B3E">
        <w:t xml:space="preserve"> = 20 </w:t>
      </w:r>
      <w:r>
        <w:t>Marks)</w:t>
      </w:r>
    </w:p>
    <w:p w:rsidR="001F016F" w:rsidRDefault="001F016F" w:rsidP="001F016F">
      <w:r>
        <w:t>---------------------------------------------------------------------------------------------------</w:t>
      </w:r>
    </w:p>
    <w:p w:rsidR="00F52804" w:rsidRDefault="00A65BA1" w:rsidP="001F016F">
      <w:r>
        <w:t xml:space="preserve">Q11. Write a detail Essay on “My Best/Favourite Teacher”. </w:t>
      </w:r>
    </w:p>
    <w:p w:rsidR="00A65BA1" w:rsidRDefault="00A65BA1" w:rsidP="001F016F">
      <w:r>
        <w:t>Q12. Write the meanings of the following words</w:t>
      </w:r>
      <w:r w:rsidR="00F23B3E">
        <w:t>.</w:t>
      </w:r>
    </w:p>
    <w:p w:rsidR="00F23B3E" w:rsidRDefault="00F23B3E" w:rsidP="00F23B3E">
      <w:pPr>
        <w:ind w:left="360"/>
      </w:pPr>
      <w:bookmarkStart w:id="0" w:name="_GoBack"/>
      <w:bookmarkEnd w:id="0"/>
      <w:r>
        <w:t xml:space="preserve">(1) Reputation        (2) Glad          (3) Crucial  (4) Intense      ( 5) Innovation      (6) Bare          (7) Omit        </w:t>
      </w:r>
    </w:p>
    <w:p w:rsidR="00A65BA1" w:rsidRDefault="00F23B3E" w:rsidP="00F23B3E">
      <w:pPr>
        <w:pStyle w:val="ListParagraph"/>
        <w:ind w:left="1440"/>
      </w:pPr>
      <w:r>
        <w:t xml:space="preserve"> (8) Exposure          (9) Strive         (10) Glowing </w:t>
      </w:r>
    </w:p>
    <w:sectPr w:rsidR="00A65BA1" w:rsidSect="00D470CB">
      <w:pgSz w:w="11906" w:h="16838" w:code="9"/>
      <w:pgMar w:top="284" w:right="567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065" w:rsidRDefault="00720065" w:rsidP="00D470CB">
      <w:pPr>
        <w:spacing w:after="0" w:line="240" w:lineRule="auto"/>
      </w:pPr>
      <w:r>
        <w:separator/>
      </w:r>
    </w:p>
  </w:endnote>
  <w:endnote w:type="continuationSeparator" w:id="0">
    <w:p w:rsidR="00720065" w:rsidRDefault="00720065" w:rsidP="00D4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065" w:rsidRDefault="00720065" w:rsidP="00D470CB">
      <w:pPr>
        <w:spacing w:after="0" w:line="240" w:lineRule="auto"/>
      </w:pPr>
      <w:r>
        <w:separator/>
      </w:r>
    </w:p>
  </w:footnote>
  <w:footnote w:type="continuationSeparator" w:id="0">
    <w:p w:rsidR="00720065" w:rsidRDefault="00720065" w:rsidP="00D47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23EA4"/>
    <w:multiLevelType w:val="hybridMultilevel"/>
    <w:tmpl w:val="8BC224DE"/>
    <w:lvl w:ilvl="0" w:tplc="7A8855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B540E"/>
    <w:multiLevelType w:val="hybridMultilevel"/>
    <w:tmpl w:val="2962DF88"/>
    <w:lvl w:ilvl="0" w:tplc="CDF6F8E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EFD212B"/>
    <w:multiLevelType w:val="hybridMultilevel"/>
    <w:tmpl w:val="7EA87CD8"/>
    <w:lvl w:ilvl="0" w:tplc="02061C4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505F3A"/>
    <w:multiLevelType w:val="hybridMultilevel"/>
    <w:tmpl w:val="E6665E5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FF74E8"/>
    <w:multiLevelType w:val="hybridMultilevel"/>
    <w:tmpl w:val="07D49DA4"/>
    <w:lvl w:ilvl="0" w:tplc="F892B430">
      <w:start w:val="1"/>
      <w:numFmt w:val="decimal"/>
      <w:lvlText w:val="(%1)"/>
      <w:lvlJc w:val="left"/>
      <w:pPr>
        <w:ind w:left="14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0" w:hanging="360"/>
      </w:pPr>
    </w:lvl>
    <w:lvl w:ilvl="2" w:tplc="0809001B" w:tentative="1">
      <w:start w:val="1"/>
      <w:numFmt w:val="lowerRoman"/>
      <w:lvlText w:val="%3."/>
      <w:lvlJc w:val="right"/>
      <w:pPr>
        <w:ind w:left="2930" w:hanging="180"/>
      </w:pPr>
    </w:lvl>
    <w:lvl w:ilvl="3" w:tplc="0809000F" w:tentative="1">
      <w:start w:val="1"/>
      <w:numFmt w:val="decimal"/>
      <w:lvlText w:val="%4."/>
      <w:lvlJc w:val="left"/>
      <w:pPr>
        <w:ind w:left="3650" w:hanging="360"/>
      </w:pPr>
    </w:lvl>
    <w:lvl w:ilvl="4" w:tplc="08090019" w:tentative="1">
      <w:start w:val="1"/>
      <w:numFmt w:val="lowerLetter"/>
      <w:lvlText w:val="%5."/>
      <w:lvlJc w:val="left"/>
      <w:pPr>
        <w:ind w:left="4370" w:hanging="360"/>
      </w:pPr>
    </w:lvl>
    <w:lvl w:ilvl="5" w:tplc="0809001B" w:tentative="1">
      <w:start w:val="1"/>
      <w:numFmt w:val="lowerRoman"/>
      <w:lvlText w:val="%6."/>
      <w:lvlJc w:val="right"/>
      <w:pPr>
        <w:ind w:left="5090" w:hanging="180"/>
      </w:pPr>
    </w:lvl>
    <w:lvl w:ilvl="6" w:tplc="0809000F" w:tentative="1">
      <w:start w:val="1"/>
      <w:numFmt w:val="decimal"/>
      <w:lvlText w:val="%7."/>
      <w:lvlJc w:val="left"/>
      <w:pPr>
        <w:ind w:left="5810" w:hanging="360"/>
      </w:pPr>
    </w:lvl>
    <w:lvl w:ilvl="7" w:tplc="08090019" w:tentative="1">
      <w:start w:val="1"/>
      <w:numFmt w:val="lowerLetter"/>
      <w:lvlText w:val="%8."/>
      <w:lvlJc w:val="left"/>
      <w:pPr>
        <w:ind w:left="6530" w:hanging="360"/>
      </w:pPr>
    </w:lvl>
    <w:lvl w:ilvl="8" w:tplc="0809001B" w:tentative="1">
      <w:start w:val="1"/>
      <w:numFmt w:val="lowerRoman"/>
      <w:lvlText w:val="%9."/>
      <w:lvlJc w:val="right"/>
      <w:pPr>
        <w:ind w:left="725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7F"/>
    <w:rsid w:val="001F016F"/>
    <w:rsid w:val="00720065"/>
    <w:rsid w:val="0081257F"/>
    <w:rsid w:val="009748D6"/>
    <w:rsid w:val="00A65BA1"/>
    <w:rsid w:val="00D470CB"/>
    <w:rsid w:val="00D84B1F"/>
    <w:rsid w:val="00F23B3E"/>
    <w:rsid w:val="00F5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3D3F"/>
  <w15:chartTrackingRefBased/>
  <w15:docId w15:val="{7348798F-E7AA-43AA-9E6F-51C54B29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B1F"/>
  </w:style>
  <w:style w:type="paragraph" w:styleId="Heading1">
    <w:name w:val="heading 1"/>
    <w:basedOn w:val="Normal"/>
    <w:next w:val="Normal"/>
    <w:link w:val="Heading1Char"/>
    <w:uiPriority w:val="9"/>
    <w:qFormat/>
    <w:rsid w:val="00D84B1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B1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B1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B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B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B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B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B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A5B7F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B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0CB"/>
  </w:style>
  <w:style w:type="paragraph" w:styleId="Footer">
    <w:name w:val="footer"/>
    <w:basedOn w:val="Normal"/>
    <w:link w:val="FooterChar"/>
    <w:uiPriority w:val="99"/>
    <w:unhideWhenUsed/>
    <w:rsid w:val="00D470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0CB"/>
  </w:style>
  <w:style w:type="character" w:customStyle="1" w:styleId="Heading1Char">
    <w:name w:val="Heading 1 Char"/>
    <w:basedOn w:val="DefaultParagraphFont"/>
    <w:link w:val="Heading1"/>
    <w:uiPriority w:val="9"/>
    <w:rsid w:val="00D84B1F"/>
    <w:rPr>
      <w:rFonts w:asciiTheme="majorHAnsi" w:eastAsiaTheme="majorEastAsia" w:hAnsiTheme="majorHAnsi" w:cstheme="majorBidi"/>
      <w:color w:val="77972F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B1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B1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B1F"/>
    <w:rPr>
      <w:rFonts w:asciiTheme="majorHAnsi" w:eastAsiaTheme="majorEastAsia" w:hAnsiTheme="majorHAnsi" w:cstheme="majorBidi"/>
      <w:color w:val="2A5B7F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B1F"/>
    <w:rPr>
      <w:rFonts w:asciiTheme="majorHAnsi" w:eastAsiaTheme="majorEastAsia" w:hAnsiTheme="majorHAnsi" w:cstheme="majorBidi"/>
      <w:i/>
      <w:iCs/>
      <w:color w:val="2A5B7F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B1F"/>
    <w:rPr>
      <w:rFonts w:asciiTheme="majorHAnsi" w:eastAsiaTheme="majorEastAsia" w:hAnsiTheme="majorHAnsi" w:cstheme="majorBidi"/>
      <w:i/>
      <w:iCs/>
      <w:color w:val="50651F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B1F"/>
    <w:rPr>
      <w:rFonts w:asciiTheme="majorHAnsi" w:eastAsiaTheme="majorEastAsia" w:hAnsiTheme="majorHAnsi" w:cstheme="majorBidi"/>
      <w:b/>
      <w:bCs/>
      <w:color w:val="2A5B7F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B1F"/>
    <w:rPr>
      <w:rFonts w:asciiTheme="majorHAnsi" w:eastAsiaTheme="majorEastAsia" w:hAnsiTheme="majorHAnsi" w:cstheme="majorBidi"/>
      <w:b/>
      <w:bCs/>
      <w:i/>
      <w:iCs/>
      <w:color w:val="2A5B7F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4B1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84B1F"/>
    <w:pPr>
      <w:spacing w:after="0" w:line="240" w:lineRule="auto"/>
      <w:contextualSpacing/>
    </w:pPr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B1F"/>
    <w:rPr>
      <w:rFonts w:asciiTheme="majorHAnsi" w:eastAsiaTheme="majorEastAsia" w:hAnsiTheme="majorHAnsi" w:cstheme="majorBidi"/>
      <w:color w:val="9EC54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B1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84B1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84B1F"/>
    <w:rPr>
      <w:b/>
      <w:bCs/>
    </w:rPr>
  </w:style>
  <w:style w:type="character" w:styleId="Emphasis">
    <w:name w:val="Emphasis"/>
    <w:basedOn w:val="DefaultParagraphFont"/>
    <w:uiPriority w:val="20"/>
    <w:qFormat/>
    <w:rsid w:val="00D84B1F"/>
    <w:rPr>
      <w:i/>
      <w:iCs/>
    </w:rPr>
  </w:style>
  <w:style w:type="paragraph" w:styleId="NoSpacing">
    <w:name w:val="No Spacing"/>
    <w:uiPriority w:val="1"/>
    <w:qFormat/>
    <w:rsid w:val="00D84B1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4B1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B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B1F"/>
    <w:pPr>
      <w:pBdr>
        <w:left w:val="single" w:sz="18" w:space="12" w:color="9EC54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B1F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84B1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4B1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4B1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84B1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84B1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4B1F"/>
    <w:pPr>
      <w:outlineLvl w:val="9"/>
    </w:pPr>
  </w:style>
  <w:style w:type="paragraph" w:styleId="ListParagraph">
    <w:name w:val="List Paragraph"/>
    <w:basedOn w:val="Normal"/>
    <w:uiPriority w:val="34"/>
    <w:qFormat/>
    <w:rsid w:val="00A65B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xam%20Paper%20Temp\MINHAJ%20ISLAMIC%20MODEL%20SCHOOL%20HAZRO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39974-131B-49BF-BB20-F44C84F9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MINHAJ ISLAMIC MODEL SCHOOL HAZRO</Template>
  <TotalTime>30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2026-08-25T07:36:00Z</dcterms:created>
  <dcterms:modified xsi:type="dcterms:W3CDTF">2026-08-25T08:06:00Z</dcterms:modified>
</cp:coreProperties>
</file>