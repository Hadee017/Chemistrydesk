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6F" w:rsidRDefault="00D470CB" w:rsidP="001F016F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-2540</wp:posOffset>
            </wp:positionV>
            <wp:extent cx="838200" cy="755650"/>
            <wp:effectExtent l="19050" t="0" r="19050" b="2540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5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F016F" w:rsidRPr="00D470CB" w:rsidRDefault="001F016F" w:rsidP="001F016F">
      <w:pPr>
        <w:rPr>
          <w:i/>
        </w:rPr>
      </w:pPr>
      <w:r>
        <w:t xml:space="preserve">                                      </w:t>
      </w:r>
      <w:r w:rsidRPr="00D470CB">
        <w:rPr>
          <w:i/>
        </w:rPr>
        <w:t>MINHAJ ISLAMIC</w:t>
      </w:r>
      <w:r w:rsidR="00D84B1F">
        <w:rPr>
          <w:i/>
        </w:rPr>
        <w:t xml:space="preserve"> MODEL</w:t>
      </w:r>
      <w:r w:rsidRPr="00D470CB">
        <w:rPr>
          <w:i/>
        </w:rPr>
        <w:t xml:space="preserve"> SCHOOL HAZRO</w:t>
      </w:r>
    </w:p>
    <w:p w:rsidR="001F016F" w:rsidRPr="00D470CB" w:rsidRDefault="001F016F" w:rsidP="001F016F">
      <w:r w:rsidRPr="00D470CB">
        <w:rPr>
          <w:i/>
        </w:rPr>
        <w:t xml:space="preserve">                                  FIRST TERM EXAMINATION (2026</w:t>
      </w:r>
      <w:r w:rsidRPr="00D470CB">
        <w:t>)</w:t>
      </w:r>
    </w:p>
    <w:p w:rsidR="001F016F" w:rsidRPr="000D5BC5" w:rsidRDefault="001F016F" w:rsidP="000D5BC5">
      <w:pPr>
        <w:pStyle w:val="NoSpacing"/>
      </w:pPr>
      <w:r>
        <w:t>---------------------------------------------------------------------------------------------------</w:t>
      </w:r>
    </w:p>
    <w:p w:rsidR="001F016F" w:rsidRDefault="001F016F" w:rsidP="001F016F">
      <w:r>
        <w:t xml:space="preserve">Class: 9th              Subject: </w:t>
      </w:r>
      <w:r w:rsidR="00AD69B7">
        <w:t>Physics</w:t>
      </w:r>
      <w:r>
        <w:t xml:space="preserve">                  Total Marks: 50</w:t>
      </w:r>
    </w:p>
    <w:p w:rsidR="001F016F" w:rsidRDefault="001F016F" w:rsidP="001F016F">
      <w:r>
        <w:t>Roll No: ____________________           Student Name: ____________________   Time Allowed: 2 Hours</w:t>
      </w:r>
    </w:p>
    <w:p w:rsidR="001F016F" w:rsidRDefault="001F016F" w:rsidP="001F016F">
      <w:r>
        <w:t>==========================================================================</w:t>
      </w:r>
      <w:r w:rsidR="00D84B1F">
        <w:t>========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      SECTION A: OBJECTIVE TYPE (10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Q1. Choose the correct option for each question:</w:t>
      </w:r>
    </w:p>
    <w:p w:rsidR="00D15A61" w:rsidRDefault="001F016F" w:rsidP="001F016F">
      <w:r>
        <w:t xml:space="preserve">(i) </w:t>
      </w:r>
      <w:r w:rsidR="00D15A61">
        <w:t>The number of base units in SI are:</w:t>
      </w:r>
    </w:p>
    <w:p w:rsidR="001F016F" w:rsidRDefault="001F016F" w:rsidP="001F016F">
      <w:r>
        <w:t xml:space="preserve">    [A] </w:t>
      </w:r>
      <w:r w:rsidR="00D15A61">
        <w:t>3</w:t>
      </w:r>
      <w:r>
        <w:t xml:space="preserve">        [B</w:t>
      </w:r>
      <w:r w:rsidR="00D15A61">
        <w:t>] 6</w:t>
      </w:r>
      <w:r>
        <w:t xml:space="preserve">                 [C] </w:t>
      </w:r>
      <w:r w:rsidR="00D15A61">
        <w:t>7</w:t>
      </w:r>
      <w:r>
        <w:t xml:space="preserve">       [D] </w:t>
      </w:r>
      <w:r w:rsidR="00D15A61">
        <w:t>9</w:t>
      </w:r>
    </w:p>
    <w:p w:rsidR="00D15A61" w:rsidRDefault="001F016F" w:rsidP="001F016F">
      <w:r>
        <w:t xml:space="preserve">(ii) </w:t>
      </w:r>
      <w:r w:rsidR="00D15A61">
        <w:t>Identify the base quantity among the following:</w:t>
      </w:r>
    </w:p>
    <w:p w:rsidR="001F016F" w:rsidRDefault="001F016F" w:rsidP="001F016F">
      <w:r>
        <w:t xml:space="preserve">    [A] </w:t>
      </w:r>
      <w:r w:rsidR="00D15A61">
        <w:t>Speed</w:t>
      </w:r>
      <w:r w:rsidR="00D15A61">
        <w:t xml:space="preserve"> </w:t>
      </w:r>
      <w:r>
        <w:t>[B</w:t>
      </w:r>
      <w:r w:rsidR="00D15A61">
        <w:t xml:space="preserve">] </w:t>
      </w:r>
      <w:r w:rsidR="00D15A61">
        <w:t>Area</w:t>
      </w:r>
      <w:r w:rsidR="00D15A61">
        <w:t xml:space="preserve"> </w:t>
      </w:r>
      <w:r>
        <w:t xml:space="preserve">[C] </w:t>
      </w:r>
      <w:r w:rsidR="00D15A61">
        <w:t xml:space="preserve">Force </w:t>
      </w:r>
      <w:r>
        <w:t xml:space="preserve">             [D] </w:t>
      </w:r>
      <w:r w:rsidR="00D15A61">
        <w:t>Distance (Length)</w:t>
      </w:r>
    </w:p>
    <w:p w:rsidR="001F016F" w:rsidRDefault="001F016F" w:rsidP="001F016F">
      <w:r>
        <w:t xml:space="preserve">(iii) </w:t>
      </w:r>
      <w:r w:rsidR="00D15A61">
        <w:t>A light year is a unit of:</w:t>
      </w:r>
    </w:p>
    <w:p w:rsidR="001F016F" w:rsidRDefault="001F016F" w:rsidP="001F016F">
      <w:r>
        <w:t xml:space="preserve">    [A] </w:t>
      </w:r>
      <w:r w:rsidR="00D15A61">
        <w:t>Light</w:t>
      </w:r>
      <w:r>
        <w:t xml:space="preserve">          [B] </w:t>
      </w:r>
      <w:r w:rsidR="00D15A61">
        <w:t>Time</w:t>
      </w:r>
      <w:r>
        <w:t xml:space="preserve">          [C] </w:t>
      </w:r>
      <w:r w:rsidR="00D15A61">
        <w:t>Distance</w:t>
      </w:r>
      <w:r>
        <w:t xml:space="preserve">            [D] </w:t>
      </w:r>
      <w:r w:rsidR="00D15A61">
        <w:t>Speed</w:t>
      </w:r>
    </w:p>
    <w:p w:rsidR="001F016F" w:rsidRDefault="001F016F" w:rsidP="001F016F">
      <w:r>
        <w:t xml:space="preserve">(iv) </w:t>
      </w:r>
      <w:r w:rsidR="00D15A61">
        <w:t>Length of football field measured in:</w:t>
      </w:r>
    </w:p>
    <w:p w:rsidR="001F016F" w:rsidRDefault="001F016F" w:rsidP="001F016F">
      <w:r>
        <w:t xml:space="preserve">    [A] </w:t>
      </w:r>
      <w:r w:rsidR="00D15A61">
        <w:t>km</w:t>
      </w:r>
      <w:r>
        <w:t xml:space="preserve">         [B] </w:t>
      </w:r>
      <w:r w:rsidR="00D15A61">
        <w:t>meters</w:t>
      </w:r>
      <w:r>
        <w:t xml:space="preserve">         [C] </w:t>
      </w:r>
      <w:r w:rsidR="00D15A61">
        <w:t>cm</w:t>
      </w:r>
      <w:r>
        <w:t xml:space="preserve">        [D] </w:t>
      </w:r>
      <w:r w:rsidR="00D15A61">
        <w:t>mm</w:t>
      </w:r>
    </w:p>
    <w:p w:rsidR="00D15A61" w:rsidRDefault="001F016F" w:rsidP="001F016F">
      <w:r>
        <w:t xml:space="preserve">(v) </w:t>
      </w:r>
      <w:r w:rsidR="00D15A61">
        <w:t>Amount of a substance in terms of numbers is measured in:</w:t>
      </w:r>
    </w:p>
    <w:p w:rsidR="001F016F" w:rsidRDefault="001F016F" w:rsidP="001F016F">
      <w:r>
        <w:t xml:space="preserve">    [A] </w:t>
      </w:r>
      <w:r w:rsidR="00D15A61">
        <w:t>Gram</w:t>
      </w:r>
      <w:r>
        <w:t xml:space="preserve">   [B] </w:t>
      </w:r>
      <w:r w:rsidR="00D15A61">
        <w:t>Kg</w:t>
      </w:r>
      <w:r>
        <w:t xml:space="preserve">          [C] </w:t>
      </w:r>
      <w:r w:rsidR="00D15A61">
        <w:t>Mole</w:t>
      </w:r>
      <w:r>
        <w:t xml:space="preserve">           [D] </w:t>
      </w:r>
      <w:r w:rsidR="00D15A61">
        <w:t>Newton</w:t>
      </w:r>
    </w:p>
    <w:p w:rsidR="009010CA" w:rsidRDefault="001F016F" w:rsidP="001F016F">
      <w:r>
        <w:t xml:space="preserve">(vi) </w:t>
      </w:r>
      <w:r w:rsidR="009010CA">
        <w:t>The motion of a body around an axis is called:</w:t>
      </w:r>
    </w:p>
    <w:p w:rsidR="001F016F" w:rsidRDefault="001F016F" w:rsidP="001F016F">
      <w:r>
        <w:t xml:space="preserve">    [A] </w:t>
      </w:r>
      <w:r w:rsidR="009010CA">
        <w:t>circular motion</w:t>
      </w:r>
      <w:r w:rsidR="009010CA">
        <w:t xml:space="preserve"> </w:t>
      </w:r>
      <w:r>
        <w:t xml:space="preserve">[B] </w:t>
      </w:r>
      <w:r w:rsidR="009010CA">
        <w:t>rotatory motion</w:t>
      </w:r>
      <w:r>
        <w:t xml:space="preserve">     [C] </w:t>
      </w:r>
      <w:r w:rsidR="009010CA">
        <w:t>vibratory motion</w:t>
      </w:r>
      <w:r w:rsidR="009010CA">
        <w:t xml:space="preserve"> </w:t>
      </w:r>
      <w:r>
        <w:t xml:space="preserve">[D] </w:t>
      </w:r>
      <w:r w:rsidR="009010CA">
        <w:t>random motion</w:t>
      </w:r>
    </w:p>
    <w:p w:rsidR="001F016F" w:rsidRDefault="001F016F" w:rsidP="001F016F">
      <w:r>
        <w:t xml:space="preserve">(vii) </w:t>
      </w:r>
      <w:r w:rsidR="009010CA">
        <w:t>Which of the following is a vector quantity?</w:t>
      </w:r>
    </w:p>
    <w:p w:rsidR="001F016F" w:rsidRDefault="001F016F" w:rsidP="001F016F">
      <w:r>
        <w:t xml:space="preserve">    [A] </w:t>
      </w:r>
      <w:r w:rsidR="009010CA">
        <w:t>speed</w:t>
      </w:r>
      <w:r>
        <w:t xml:space="preserve">        [B] </w:t>
      </w:r>
      <w:r w:rsidR="009010CA">
        <w:t>distance</w:t>
      </w:r>
      <w:r>
        <w:t xml:space="preserve">      [C] </w:t>
      </w:r>
      <w:r w:rsidR="009010CA">
        <w:t>displacement</w:t>
      </w:r>
      <w:r w:rsidR="009010CA">
        <w:t xml:space="preserve">      </w:t>
      </w:r>
      <w:r>
        <w:t xml:space="preserve">[D] </w:t>
      </w:r>
      <w:r w:rsidR="009010CA">
        <w:t>power</w:t>
      </w:r>
    </w:p>
    <w:p w:rsidR="001F016F" w:rsidRDefault="001F016F" w:rsidP="001F016F">
      <w:r>
        <w:t xml:space="preserve">(viii) </w:t>
      </w:r>
      <w:r w:rsidR="009010CA">
        <w:t>If a body does not change its position with respect to some fixed point, then it will be in a state of:</w:t>
      </w:r>
    </w:p>
    <w:p w:rsidR="001F016F" w:rsidRDefault="001F016F" w:rsidP="001F016F">
      <w:r>
        <w:t xml:space="preserve">    [A] </w:t>
      </w:r>
      <w:r w:rsidR="009010CA">
        <w:t>rest</w:t>
      </w:r>
      <w:r>
        <w:t xml:space="preserve">         [B] </w:t>
      </w:r>
      <w:r w:rsidR="0087586C">
        <w:t>motion</w:t>
      </w:r>
      <w:r>
        <w:t xml:space="preserve">        [C] </w:t>
      </w:r>
      <w:r w:rsidR="0087586C">
        <w:t>uniform motion</w:t>
      </w:r>
      <w:r>
        <w:t xml:space="preserve">    [D] </w:t>
      </w:r>
      <w:r w:rsidR="0087586C">
        <w:t>variable motion</w:t>
      </w:r>
    </w:p>
    <w:p w:rsidR="0087586C" w:rsidRDefault="001F016F" w:rsidP="001F016F">
      <w:r>
        <w:t xml:space="preserve">(ix) </w:t>
      </w:r>
      <w:r w:rsidR="0087586C">
        <w:t>The shortest distance between two points is called:</w:t>
      </w:r>
    </w:p>
    <w:p w:rsidR="001F016F" w:rsidRDefault="001F016F" w:rsidP="001F016F">
      <w:r>
        <w:t xml:space="preserve">    [A] </w:t>
      </w:r>
      <w:r w:rsidR="0087586C">
        <w:t>Speed</w:t>
      </w:r>
      <w:r>
        <w:t xml:space="preserve">           [B] </w:t>
      </w:r>
      <w:r w:rsidR="0087586C">
        <w:t>Distance</w:t>
      </w:r>
      <w:r>
        <w:t xml:space="preserve">            [C] </w:t>
      </w:r>
      <w:r w:rsidR="0087586C">
        <w:t>Displacement</w:t>
      </w:r>
      <w:r>
        <w:t xml:space="preserve">       [D] </w:t>
      </w:r>
      <w:r w:rsidR="0087586C">
        <w:t>Acceleration</w:t>
      </w:r>
    </w:p>
    <w:p w:rsidR="0087586C" w:rsidRDefault="001F016F" w:rsidP="001F016F">
      <w:r>
        <w:t xml:space="preserve">(x) </w:t>
      </w:r>
      <w:r w:rsidR="0087586C">
        <w:t>Rate of change of velocity is known as:</w:t>
      </w:r>
    </w:p>
    <w:p w:rsidR="001F016F" w:rsidRDefault="001F016F" w:rsidP="001F016F">
      <w:r>
        <w:t xml:space="preserve">    [A</w:t>
      </w:r>
      <w:r w:rsidR="0087586C" w:rsidRPr="0087586C">
        <w:t xml:space="preserve"> </w:t>
      </w:r>
      <w:r w:rsidR="0087586C">
        <w:t>Distance</w:t>
      </w:r>
      <w:r w:rsidR="0087586C">
        <w:t xml:space="preserve"> </w:t>
      </w:r>
      <w:r>
        <w:t xml:space="preserve">[B] </w:t>
      </w:r>
      <w:r w:rsidR="0087586C">
        <w:t>Speed</w:t>
      </w:r>
      <w:r w:rsidR="0087586C">
        <w:t xml:space="preserve"> </w:t>
      </w:r>
      <w:r>
        <w:t xml:space="preserve">[C] </w:t>
      </w:r>
      <w:r w:rsidR="0087586C">
        <w:t>Displacement</w:t>
      </w:r>
      <w:r>
        <w:t xml:space="preserve">   [D] </w:t>
      </w:r>
      <w:r w:rsidR="0087586C">
        <w:t>Acceleration</w:t>
      </w:r>
    </w:p>
    <w:p w:rsidR="001F016F" w:rsidRDefault="001F016F" w:rsidP="001F016F"/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SECT</w:t>
      </w:r>
      <w:r w:rsidR="0087586C">
        <w:t>ION B: SHORT ANSWER QUESTIONS (10 × 3 = 30</w:t>
      </w:r>
      <w:r>
        <w:t xml:space="preserve">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87586C" w:rsidRDefault="001F016F" w:rsidP="001F016F">
      <w:r>
        <w:t>Q2</w:t>
      </w:r>
      <w:r w:rsidR="0087586C" w:rsidRPr="0087586C">
        <w:t xml:space="preserve"> </w:t>
      </w:r>
      <w:r w:rsidR="0087586C">
        <w:t>What is the difference between base quantities and derived quantities?</w:t>
      </w:r>
    </w:p>
    <w:p w:rsidR="00AD69B7" w:rsidRDefault="001F016F" w:rsidP="001F016F">
      <w:r>
        <w:t>Q3</w:t>
      </w:r>
      <w:r w:rsidR="00AD69B7" w:rsidRPr="00AD69B7">
        <w:t xml:space="preserve"> </w:t>
      </w:r>
      <w:r w:rsidR="00AD69B7">
        <w:t>Estimate your age in seconds</w:t>
      </w:r>
    </w:p>
    <w:p w:rsidR="00AD69B7" w:rsidRDefault="001F016F" w:rsidP="001F016F">
      <w:r>
        <w:t xml:space="preserve">Q4. </w:t>
      </w:r>
      <w:r w:rsidR="00AD69B7" w:rsidRPr="00AD69B7">
        <w:t>What do you understand by the zero error of a measuring instrument?</w:t>
      </w:r>
    </w:p>
    <w:p w:rsidR="001F016F" w:rsidRDefault="001F016F" w:rsidP="00AD69B7">
      <w:r>
        <w:t xml:space="preserve">Q5. </w:t>
      </w:r>
      <w:r w:rsidR="00AD69B7">
        <w:t>What is meant by significant figures of a measurement?</w:t>
      </w:r>
    </w:p>
    <w:p w:rsidR="001F016F" w:rsidRDefault="001F016F" w:rsidP="00AD69B7">
      <w:r>
        <w:t>Q6</w:t>
      </w:r>
      <w:r w:rsidR="00AD69B7">
        <w:t xml:space="preserve">Differentiate between Precision and Accuracy with example </w:t>
      </w:r>
    </w:p>
    <w:p w:rsidR="001F016F" w:rsidRDefault="001F016F" w:rsidP="00AD69B7">
      <w:r>
        <w:t xml:space="preserve">Q7. </w:t>
      </w:r>
      <w:r w:rsidR="00AD69B7">
        <w:t>What are prefixes? Give two examples.</w:t>
      </w:r>
    </w:p>
    <w:p w:rsidR="00AD69B7" w:rsidRPr="00AD69B7" w:rsidRDefault="001F016F" w:rsidP="00AD69B7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Q8. </w:t>
      </w:r>
      <w:r w:rsidR="00AD69B7" w:rsidRPr="00AD69B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scientific notation? Write </w:t>
      </w:r>
      <w:r w:rsidR="00AD69B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0.000054g </w:t>
      </w:r>
      <w:r w:rsidR="00AD69B7" w:rsidRPr="00AD69B7">
        <w:rPr>
          <w:rFonts w:ascii="Times New Roman" w:eastAsia="Times New Roman" w:hAnsi="Times New Roman" w:cs="Times New Roman"/>
          <w:sz w:val="24"/>
          <w:szCs w:val="24"/>
          <w:lang w:eastAsia="en-GB"/>
        </w:rPr>
        <w:t>in scientific notation.</w:t>
      </w:r>
    </w:p>
    <w:p w:rsidR="001F016F" w:rsidRDefault="001F016F" w:rsidP="001F016F">
      <w:pPr>
        <w:rPr>
          <w:rStyle w:val="citation-538"/>
        </w:rPr>
      </w:pPr>
      <w:r>
        <w:t xml:space="preserve">Q9. </w:t>
      </w:r>
      <w:r w:rsidR="00AD69B7">
        <w:rPr>
          <w:rStyle w:val="citation-538"/>
        </w:rPr>
        <w:t>Give 3</w:t>
      </w:r>
      <w:r w:rsidR="00AD69B7">
        <w:rPr>
          <w:rStyle w:val="citation-538"/>
        </w:rPr>
        <w:t xml:space="preserve"> examples each for scalar and vector quantities.</w:t>
      </w:r>
    </w:p>
    <w:p w:rsidR="00AD69B7" w:rsidRDefault="00AD69B7" w:rsidP="001F016F">
      <w:r>
        <w:lastRenderedPageBreak/>
        <w:t xml:space="preserve">Q10. </w:t>
      </w:r>
      <w:r>
        <w:t>State head-to-tail rule for addition of vectors.</w:t>
      </w:r>
    </w:p>
    <w:p w:rsidR="00AD69B7" w:rsidRDefault="00AD69B7" w:rsidP="001F016F">
      <w:r>
        <w:t xml:space="preserve">Q11. </w:t>
      </w:r>
      <w:r>
        <w:t>Differentiate between distance and displacement.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SECTION C: DESCRIPTIVE / LONG QUESTIONS (2 × </w:t>
      </w:r>
      <w:r w:rsidR="00AD69B7">
        <w:t>5 = 10</w:t>
      </w:r>
      <w:r>
        <w:t xml:space="preserve">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AA2DE7" w:rsidRDefault="00AA2DE7" w:rsidP="00AA2DE7">
      <w:r>
        <w:t xml:space="preserve">Q12. </w:t>
      </w:r>
      <w:r w:rsidRPr="00AA2DE7">
        <w:t xml:space="preserve"> </w:t>
      </w:r>
      <w:r>
        <w:t>Define physical quantities. Explain base quantities and derived quantities in detail with examples.</w:t>
      </w:r>
    </w:p>
    <w:p w:rsidR="00AA2DE7" w:rsidRDefault="00AA2DE7" w:rsidP="00AA2DE7">
      <w:r>
        <w:t>Q13</w:t>
      </w:r>
      <w:r w:rsidR="001F016F">
        <w:t xml:space="preserve">. </w:t>
      </w:r>
      <w:r>
        <w:t>Define rest and motion. Explain the three main types of motion in detail with examples.</w:t>
      </w:r>
    </w:p>
    <w:p w:rsidR="00AA2DE7" w:rsidRDefault="00AA2DE7" w:rsidP="00AA2DE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</w:t>
      </w:r>
    </w:p>
    <w:p w:rsidR="00F52804" w:rsidRPr="00AA2DE7" w:rsidRDefault="00AA2DE7" w:rsidP="00AA2DE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</w:t>
      </w:r>
      <w:r w:rsidRPr="00AA2DE7">
        <w:rPr>
          <w:b/>
          <w:sz w:val="32"/>
          <w:szCs w:val="32"/>
        </w:rPr>
        <w:t>GOOD LUCK</w:t>
      </w:r>
      <w:r w:rsidRPr="00AA2DE7">
        <w:rPr>
          <w:b/>
          <w:sz w:val="32"/>
          <w:szCs w:val="32"/>
        </w:rPr>
        <w:sym w:font="Wingdings" w:char="F04A"/>
      </w:r>
      <w:r>
        <w:rPr>
          <w:b/>
          <w:sz w:val="32"/>
          <w:szCs w:val="32"/>
        </w:rPr>
        <w:t>.</w:t>
      </w:r>
      <w:bookmarkStart w:id="0" w:name="_GoBack"/>
      <w:bookmarkEnd w:id="0"/>
    </w:p>
    <w:sectPr w:rsidR="00F52804" w:rsidRPr="00AA2DE7" w:rsidSect="00D470CB">
      <w:pgSz w:w="11906" w:h="16838" w:code="9"/>
      <w:pgMar w:top="284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534" w:rsidRDefault="009F6534" w:rsidP="00D470CB">
      <w:pPr>
        <w:spacing w:after="0" w:line="240" w:lineRule="auto"/>
      </w:pPr>
      <w:r>
        <w:separator/>
      </w:r>
    </w:p>
  </w:endnote>
  <w:endnote w:type="continuationSeparator" w:id="0">
    <w:p w:rsidR="009F6534" w:rsidRDefault="009F6534" w:rsidP="00D4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534" w:rsidRDefault="009F6534" w:rsidP="00D470CB">
      <w:pPr>
        <w:spacing w:after="0" w:line="240" w:lineRule="auto"/>
      </w:pPr>
      <w:r>
        <w:separator/>
      </w:r>
    </w:p>
  </w:footnote>
  <w:footnote w:type="continuationSeparator" w:id="0">
    <w:p w:rsidR="009F6534" w:rsidRDefault="009F6534" w:rsidP="00D470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C5"/>
    <w:rsid w:val="000D5BC5"/>
    <w:rsid w:val="001F016F"/>
    <w:rsid w:val="0087586C"/>
    <w:rsid w:val="009010CA"/>
    <w:rsid w:val="009748D6"/>
    <w:rsid w:val="009F6534"/>
    <w:rsid w:val="00AA2DE7"/>
    <w:rsid w:val="00AD69B7"/>
    <w:rsid w:val="00D15A61"/>
    <w:rsid w:val="00D470CB"/>
    <w:rsid w:val="00D84B1F"/>
    <w:rsid w:val="00E90D22"/>
    <w:rsid w:val="00F5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D5F3"/>
  <w15:chartTrackingRefBased/>
  <w15:docId w15:val="{9A55F9CA-0CB0-41F6-9524-985B99FF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B1F"/>
  </w:style>
  <w:style w:type="paragraph" w:styleId="Heading1">
    <w:name w:val="heading 1"/>
    <w:basedOn w:val="Normal"/>
    <w:next w:val="Normal"/>
    <w:link w:val="Heading1Char"/>
    <w:uiPriority w:val="9"/>
    <w:qFormat/>
    <w:rsid w:val="00D84B1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A5B7F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0CB"/>
  </w:style>
  <w:style w:type="paragraph" w:styleId="Footer">
    <w:name w:val="footer"/>
    <w:basedOn w:val="Normal"/>
    <w:link w:val="Foot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0CB"/>
  </w:style>
  <w:style w:type="character" w:customStyle="1" w:styleId="Heading1Char">
    <w:name w:val="Heading 1 Char"/>
    <w:basedOn w:val="DefaultParagraphFont"/>
    <w:link w:val="Heading1"/>
    <w:uiPriority w:val="9"/>
    <w:rsid w:val="00D84B1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1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1F"/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1F"/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1F"/>
    <w:rPr>
      <w:rFonts w:asciiTheme="majorHAnsi" w:eastAsiaTheme="majorEastAsia" w:hAnsiTheme="majorHAnsi" w:cstheme="majorBidi"/>
      <w:b/>
      <w:bCs/>
      <w:color w:val="2A5B7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1F"/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B1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84B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1F"/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4B1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84B1F"/>
    <w:rPr>
      <w:b/>
      <w:bCs/>
    </w:rPr>
  </w:style>
  <w:style w:type="character" w:styleId="Emphasis">
    <w:name w:val="Emphasis"/>
    <w:basedOn w:val="DefaultParagraphFont"/>
    <w:uiPriority w:val="20"/>
    <w:qFormat/>
    <w:rsid w:val="00D84B1F"/>
    <w:rPr>
      <w:i/>
      <w:iCs/>
    </w:rPr>
  </w:style>
  <w:style w:type="paragraph" w:styleId="NoSpacing">
    <w:name w:val="No Spacing"/>
    <w:uiPriority w:val="1"/>
    <w:qFormat/>
    <w:rsid w:val="00D84B1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4B1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1F"/>
    <w:pPr>
      <w:pBdr>
        <w:left w:val="single" w:sz="18" w:space="12" w:color="9EC54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1F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84B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4B1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4B1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4B1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84B1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B1F"/>
    <w:pPr>
      <w:outlineLvl w:val="9"/>
    </w:pPr>
  </w:style>
  <w:style w:type="character" w:customStyle="1" w:styleId="math-inline">
    <w:name w:val="math-inline"/>
    <w:basedOn w:val="DefaultParagraphFont"/>
    <w:rsid w:val="00AD69B7"/>
  </w:style>
  <w:style w:type="character" w:customStyle="1" w:styleId="citation-538">
    <w:name w:val="citation-538"/>
    <w:basedOn w:val="DefaultParagraphFont"/>
    <w:rsid w:val="00AD6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xam%20Paper%20Temp\MINHAJ%20ISLAMIC%20MODEL%20SCHOOL%20HAZRO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146E9-48D9-4196-AD2B-235CDA26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MINHAJ ISLAMIC MODEL SCHOOL HAZRO</Template>
  <TotalTime>0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2026-08-23T20:13:00Z</dcterms:created>
  <dcterms:modified xsi:type="dcterms:W3CDTF">2026-08-23T20:13:00Z</dcterms:modified>
</cp:coreProperties>
</file>