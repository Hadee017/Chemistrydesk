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016F" w:rsidRDefault="00D470CB" w:rsidP="001F016F">
      <w:r>
        <w:rPr>
          <w:noProof/>
          <w:lang w:eastAsia="en-GB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16510</wp:posOffset>
            </wp:positionH>
            <wp:positionV relativeFrom="paragraph">
              <wp:posOffset>-2540</wp:posOffset>
            </wp:positionV>
            <wp:extent cx="838200" cy="755650"/>
            <wp:effectExtent l="19050" t="0" r="19050" b="25400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75565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</w:p>
    <w:p w:rsidR="001F016F" w:rsidRPr="00D470CB" w:rsidRDefault="001F016F" w:rsidP="001F016F">
      <w:pPr>
        <w:rPr>
          <w:i/>
        </w:rPr>
      </w:pPr>
      <w:r>
        <w:t xml:space="preserve">                                      </w:t>
      </w:r>
      <w:r w:rsidRPr="00D470CB">
        <w:rPr>
          <w:i/>
        </w:rPr>
        <w:t>MINHAJ ISLAMIC</w:t>
      </w:r>
      <w:r w:rsidR="00D84B1F">
        <w:rPr>
          <w:i/>
        </w:rPr>
        <w:t xml:space="preserve"> MODEL</w:t>
      </w:r>
      <w:r w:rsidRPr="00D470CB">
        <w:rPr>
          <w:i/>
        </w:rPr>
        <w:t xml:space="preserve"> SCHOOL HAZRO</w:t>
      </w:r>
    </w:p>
    <w:p w:rsidR="001F016F" w:rsidRPr="00D470CB" w:rsidRDefault="001F016F" w:rsidP="001F016F">
      <w:r w:rsidRPr="00D470CB">
        <w:rPr>
          <w:i/>
        </w:rPr>
        <w:t xml:space="preserve">                                  FIRST TERM EXAMINATION (2026</w:t>
      </w:r>
      <w:r w:rsidRPr="00D470CB">
        <w:t>)</w:t>
      </w:r>
    </w:p>
    <w:p w:rsidR="001F016F" w:rsidRPr="000D5BC5" w:rsidRDefault="001F016F" w:rsidP="000D5BC5">
      <w:pPr>
        <w:pStyle w:val="NoSpacing"/>
      </w:pPr>
      <w:r>
        <w:t>---------------------------------------------------------------------------------------------------</w:t>
      </w:r>
    </w:p>
    <w:p w:rsidR="001F016F" w:rsidRDefault="001F016F" w:rsidP="001F016F">
      <w:r>
        <w:t>Class: 9th              Subject: Chemistry                  Total Marks: 50</w:t>
      </w:r>
    </w:p>
    <w:p w:rsidR="001F016F" w:rsidRDefault="001F016F" w:rsidP="001F016F">
      <w:r>
        <w:t>Roll No: ____________________           Student Name: ______</w:t>
      </w:r>
      <w:r w:rsidR="00322233">
        <w:t>______________   Time Allowed: 1.5</w:t>
      </w:r>
      <w:bookmarkStart w:id="0" w:name="_GoBack"/>
      <w:bookmarkEnd w:id="0"/>
      <w:r>
        <w:t xml:space="preserve"> Hours</w:t>
      </w:r>
    </w:p>
    <w:p w:rsidR="001F016F" w:rsidRDefault="001F016F" w:rsidP="001F016F">
      <w:r>
        <w:t>==========================================================================</w:t>
      </w:r>
      <w:r w:rsidR="00D84B1F">
        <w:t>========</w:t>
      </w:r>
    </w:p>
    <w:p w:rsidR="001F016F" w:rsidRDefault="001F016F" w:rsidP="001F016F">
      <w:r>
        <w:t>---------------------------------------------------------------------------------------------------</w:t>
      </w:r>
    </w:p>
    <w:p w:rsidR="001F016F" w:rsidRDefault="001F016F" w:rsidP="001F016F">
      <w:r>
        <w:t xml:space="preserve">                               SECTION A: OBJECTIVE TYPE (10 Marks)</w:t>
      </w:r>
    </w:p>
    <w:p w:rsidR="001F016F" w:rsidRDefault="001F016F" w:rsidP="001F016F">
      <w:r>
        <w:t>---------------------------------------------------------------------------------------------------</w:t>
      </w:r>
    </w:p>
    <w:p w:rsidR="001F016F" w:rsidRDefault="001F016F" w:rsidP="001F016F">
      <w:r>
        <w:t>Q1. Choose the correct option for each question:</w:t>
      </w:r>
    </w:p>
    <w:p w:rsidR="001F016F" w:rsidRDefault="001F016F" w:rsidP="001F016F"/>
    <w:p w:rsidR="00A32C3C" w:rsidRDefault="001F016F" w:rsidP="001F016F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t xml:space="preserve">(i) </w:t>
      </w:r>
      <w:r w:rsidR="00A32C3C" w:rsidRPr="009B6E6B">
        <w:rPr>
          <w:rFonts w:ascii="Times New Roman" w:eastAsia="Times New Roman" w:hAnsi="Times New Roman" w:cs="Times New Roman"/>
          <w:sz w:val="24"/>
          <w:szCs w:val="24"/>
          <w:lang w:eastAsia="en-GB"/>
        </w:rPr>
        <w:t>There are total</w:t>
      </w:r>
      <w:r w:rsidR="00A32C3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-----</w:t>
      </w:r>
      <w:r w:rsidR="00A32C3C" w:rsidRPr="009B6E6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groups and</w:t>
      </w:r>
      <w:r w:rsidR="00A32C3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----</w:t>
      </w:r>
      <w:r w:rsidR="00A32C3C" w:rsidRPr="009B6E6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periods in the modern periodic table:</w:t>
      </w:r>
    </w:p>
    <w:p w:rsidR="001F016F" w:rsidRDefault="001F016F" w:rsidP="001F016F">
      <w:r>
        <w:t xml:space="preserve">    [A] </w:t>
      </w:r>
      <w:r w:rsidR="00A32C3C">
        <w:rPr>
          <w:rFonts w:ascii="Times New Roman" w:eastAsia="Times New Roman" w:hAnsi="Times New Roman" w:cs="Times New Roman"/>
          <w:sz w:val="24"/>
          <w:szCs w:val="24"/>
          <w:lang w:eastAsia="en-GB"/>
        </w:rPr>
        <w:t>Seven, eight</w:t>
      </w:r>
      <w:r>
        <w:t xml:space="preserve">          [B</w:t>
      </w:r>
      <w:r w:rsidR="00A32C3C" w:rsidRPr="00A32C3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A32C3C" w:rsidRPr="009B6E6B">
        <w:rPr>
          <w:rFonts w:ascii="Times New Roman" w:eastAsia="Times New Roman" w:hAnsi="Times New Roman" w:cs="Times New Roman"/>
          <w:sz w:val="24"/>
          <w:szCs w:val="24"/>
          <w:lang w:eastAsia="en-GB"/>
        </w:rPr>
        <w:t>Eighteen, seven</w:t>
      </w:r>
      <w:r w:rsidR="00A32C3C">
        <w:t xml:space="preserve"> </w:t>
      </w:r>
      <w:r>
        <w:t xml:space="preserve">[C] </w:t>
      </w:r>
      <w:r w:rsidR="00A32C3C" w:rsidRPr="009B6E6B">
        <w:rPr>
          <w:rFonts w:ascii="Times New Roman" w:eastAsia="Times New Roman" w:hAnsi="Times New Roman" w:cs="Times New Roman"/>
          <w:sz w:val="24"/>
          <w:szCs w:val="24"/>
          <w:lang w:eastAsia="en-GB"/>
        </w:rPr>
        <w:t>Eight, seventeen</w:t>
      </w:r>
      <w:r w:rsidR="00A32C3C">
        <w:t xml:space="preserve"> </w:t>
      </w:r>
      <w:r>
        <w:t xml:space="preserve">[D] </w:t>
      </w:r>
      <w:r w:rsidR="00A32C3C" w:rsidRPr="009B6E6B">
        <w:rPr>
          <w:rFonts w:ascii="Times New Roman" w:eastAsia="Times New Roman" w:hAnsi="Times New Roman" w:cs="Times New Roman"/>
          <w:sz w:val="24"/>
          <w:szCs w:val="24"/>
          <w:lang w:eastAsia="en-GB"/>
        </w:rPr>
        <w:t>Sixteen, eight</w:t>
      </w:r>
    </w:p>
    <w:p w:rsidR="00A32C3C" w:rsidRDefault="001F016F" w:rsidP="001F016F">
      <w:r>
        <w:t xml:space="preserve">(ii) </w:t>
      </w:r>
      <w:r w:rsidR="00A32C3C">
        <w:t>Along the period, which one of the following decreases:</w:t>
      </w:r>
    </w:p>
    <w:p w:rsidR="001F016F" w:rsidRDefault="001F016F" w:rsidP="001F016F">
      <w:r>
        <w:t xml:space="preserve">    [A] </w:t>
      </w:r>
      <w:r w:rsidR="00A32C3C">
        <w:t>atomic radius</w:t>
      </w:r>
      <w:r w:rsidR="00A32C3C">
        <w:t xml:space="preserve"> </w:t>
      </w:r>
      <w:r>
        <w:t xml:space="preserve">[B] </w:t>
      </w:r>
      <w:r w:rsidR="00A32C3C">
        <w:rPr>
          <w:rStyle w:val="citation-327"/>
        </w:rPr>
        <w:t>ionization energy</w:t>
      </w:r>
      <w:r w:rsidR="00A32C3C">
        <w:t xml:space="preserve"> </w:t>
      </w:r>
      <w:r>
        <w:t xml:space="preserve">[C] </w:t>
      </w:r>
      <w:r w:rsidR="00A32C3C">
        <w:rPr>
          <w:rStyle w:val="citation-326"/>
        </w:rPr>
        <w:t>electron affinity</w:t>
      </w:r>
      <w:r w:rsidR="00A32C3C">
        <w:t xml:space="preserve"> </w:t>
      </w:r>
      <w:r>
        <w:t xml:space="preserve">[D] </w:t>
      </w:r>
      <w:r w:rsidR="00A32C3C">
        <w:t>electronegativity</w:t>
      </w:r>
    </w:p>
    <w:p w:rsidR="00A32C3C" w:rsidRDefault="001F016F" w:rsidP="001F016F">
      <w:r>
        <w:t xml:space="preserve">(iii) </w:t>
      </w:r>
      <w:r w:rsidR="00A32C3C">
        <w:t>Transition elements are:</w:t>
      </w:r>
    </w:p>
    <w:p w:rsidR="001F016F" w:rsidRDefault="001F016F" w:rsidP="001F016F">
      <w:r>
        <w:t xml:space="preserve">    [A] </w:t>
      </w:r>
      <w:r w:rsidR="00A32C3C">
        <w:t>all gases</w:t>
      </w:r>
      <w:r>
        <w:t xml:space="preserve">          [B] </w:t>
      </w:r>
      <w:r w:rsidR="00A32C3C">
        <w:t>all metals</w:t>
      </w:r>
      <w:r>
        <w:t xml:space="preserve">       [C</w:t>
      </w:r>
      <w:r w:rsidR="00A32C3C" w:rsidRPr="00A32C3C">
        <w:t xml:space="preserve"> </w:t>
      </w:r>
      <w:r w:rsidR="00A32C3C">
        <w:t>all non-metals</w:t>
      </w:r>
      <w:r w:rsidR="00A32C3C">
        <w:t xml:space="preserve"> </w:t>
      </w:r>
      <w:r>
        <w:t xml:space="preserve">[D] </w:t>
      </w:r>
      <w:r w:rsidR="00A32C3C">
        <w:t>all metalloids</w:t>
      </w:r>
    </w:p>
    <w:p w:rsidR="00A32C3C" w:rsidRDefault="001F016F" w:rsidP="001F016F">
      <w:r>
        <w:t xml:space="preserve">(iv) </w:t>
      </w:r>
      <w:r w:rsidR="00A32C3C">
        <w:t>Atoms react with each other because:</w:t>
      </w:r>
    </w:p>
    <w:p w:rsidR="001F016F" w:rsidRDefault="001F016F" w:rsidP="001F016F">
      <w:r>
        <w:t xml:space="preserve">    [A] </w:t>
      </w:r>
      <w:r w:rsidR="00A32C3C">
        <w:t>they are attracted to each other</w:t>
      </w:r>
      <w:r w:rsidR="00A32C3C">
        <w:t xml:space="preserve"> </w:t>
      </w:r>
      <w:r>
        <w:t>[B</w:t>
      </w:r>
      <w:r w:rsidR="00A32C3C" w:rsidRPr="00A32C3C">
        <w:t xml:space="preserve"> </w:t>
      </w:r>
      <w:r w:rsidR="00A32C3C">
        <w:t>they are short of electrons</w:t>
      </w:r>
      <w:r w:rsidR="00A32C3C">
        <w:t xml:space="preserve"> </w:t>
      </w:r>
      <w:r>
        <w:t xml:space="preserve">[C] </w:t>
      </w:r>
      <w:r w:rsidR="00A32C3C">
        <w:t>they want to attain stability</w:t>
      </w:r>
      <w:r w:rsidR="00A32C3C">
        <w:t xml:space="preserve"> </w:t>
      </w:r>
      <w:r>
        <w:t xml:space="preserve">[D] </w:t>
      </w:r>
      <w:r w:rsidR="00A32C3C">
        <w:t>they want to disperse</w:t>
      </w:r>
    </w:p>
    <w:p w:rsidR="00A32C3C" w:rsidRDefault="001F016F" w:rsidP="001F016F">
      <w:r>
        <w:t xml:space="preserve">(v) </w:t>
      </w:r>
      <w:r w:rsidR="00A32C3C">
        <w:t>An atom having six electrons in its valence shell will achieve noble gas electronic configuration by:</w:t>
      </w:r>
    </w:p>
    <w:p w:rsidR="001F016F" w:rsidRDefault="001F016F" w:rsidP="001F016F">
      <w:r>
        <w:t xml:space="preserve">    [A] </w:t>
      </w:r>
      <w:r w:rsidR="00A32C3C">
        <w:t>gaining one electron</w:t>
      </w:r>
      <w:r w:rsidR="00A32C3C">
        <w:t xml:space="preserve"> </w:t>
      </w:r>
      <w:r>
        <w:t>[B</w:t>
      </w:r>
      <w:r w:rsidR="00A32C3C" w:rsidRPr="00A32C3C">
        <w:t xml:space="preserve"> </w:t>
      </w:r>
      <w:r w:rsidR="00A32C3C">
        <w:t>losing all electrons</w:t>
      </w:r>
      <w:r w:rsidR="00A32C3C">
        <w:t xml:space="preserve"> </w:t>
      </w:r>
      <w:r>
        <w:t xml:space="preserve">[C] </w:t>
      </w:r>
      <w:r w:rsidR="00A32C3C">
        <w:t>gaining two electrons</w:t>
      </w:r>
      <w:r>
        <w:t xml:space="preserve"> </w:t>
      </w:r>
      <w:r>
        <w:t xml:space="preserve">    [D</w:t>
      </w:r>
      <w:r w:rsidR="00A32C3C" w:rsidRPr="00A32C3C">
        <w:t xml:space="preserve"> </w:t>
      </w:r>
      <w:r w:rsidR="00A32C3C">
        <w:t>losing two electrons</w:t>
      </w:r>
    </w:p>
    <w:p w:rsidR="00322233" w:rsidRDefault="001F016F" w:rsidP="001F016F">
      <w:r>
        <w:t xml:space="preserve">(vi) </w:t>
      </w:r>
      <w:r w:rsidR="009A535F">
        <w:t>Considering the electronic configuration of atoms, which atom with the given atomic number will be most stable?</w:t>
      </w:r>
      <w:r>
        <w:t xml:space="preserve">   </w:t>
      </w:r>
    </w:p>
    <w:p w:rsidR="001F016F" w:rsidRDefault="001F016F" w:rsidP="001F016F">
      <w:r>
        <w:t xml:space="preserve"> [A</w:t>
      </w:r>
      <w:r w:rsidR="009A535F">
        <w:t xml:space="preserve">]       </w:t>
      </w:r>
      <w:r w:rsidR="009A535F">
        <w:t>6</w:t>
      </w:r>
      <w:r w:rsidR="009A535F">
        <w:t xml:space="preserve">                     </w:t>
      </w:r>
      <w:r>
        <w:t xml:space="preserve">[B] </w:t>
      </w:r>
      <w:r w:rsidR="009A535F">
        <w:t xml:space="preserve">      </w:t>
      </w:r>
      <w:r w:rsidR="009A535F">
        <w:t>8</w:t>
      </w:r>
      <w:r w:rsidR="009A535F">
        <w:t xml:space="preserve">      </w:t>
      </w:r>
      <w:r>
        <w:t>[C</w:t>
      </w:r>
      <w:r w:rsidR="009A535F" w:rsidRPr="009A535F">
        <w:t xml:space="preserve"> </w:t>
      </w:r>
      <w:r w:rsidR="009A535F">
        <w:t xml:space="preserve">]       </w:t>
      </w:r>
      <w:r w:rsidR="009A535F">
        <w:t>10</w:t>
      </w:r>
      <w:r w:rsidR="009A535F">
        <w:t xml:space="preserve">         </w:t>
      </w:r>
      <w:r>
        <w:t xml:space="preserve">[D] </w:t>
      </w:r>
      <w:r w:rsidR="009A535F">
        <w:t xml:space="preserve">           </w:t>
      </w:r>
      <w:r w:rsidR="009A535F">
        <w:t>12</w:t>
      </w:r>
    </w:p>
    <w:p w:rsidR="00837980" w:rsidRDefault="001F016F" w:rsidP="001F016F">
      <w:r>
        <w:t xml:space="preserve">(vii) </w:t>
      </w:r>
      <w:r w:rsidR="00837980">
        <w:t>Which of the following is a greenhouse gas?</w:t>
      </w:r>
    </w:p>
    <w:p w:rsidR="001F016F" w:rsidRDefault="001F016F" w:rsidP="00837980">
      <w:r>
        <w:t xml:space="preserve">    [A</w:t>
      </w:r>
      <w:r w:rsidR="00837980">
        <w:rPr>
          <w:rStyle w:val="Header"/>
        </w:rPr>
        <w:t xml:space="preserve">] N2                  </w:t>
      </w:r>
      <w:r w:rsidR="00837980">
        <w:t xml:space="preserve"> </w:t>
      </w:r>
      <w:r>
        <w:t xml:space="preserve">[B] </w:t>
      </w:r>
      <w:r w:rsidR="00837980">
        <w:t>O2</w:t>
      </w:r>
      <w:r>
        <w:t xml:space="preserve">      </w:t>
      </w:r>
      <w:r w:rsidR="00837980">
        <w:t xml:space="preserve">   </w:t>
      </w:r>
      <w:r>
        <w:t xml:space="preserve"> [C] </w:t>
      </w:r>
      <w:r w:rsidR="00837980">
        <w:t>CO2</w:t>
      </w:r>
      <w:r>
        <w:t xml:space="preserve">        </w:t>
      </w:r>
      <w:r w:rsidR="00837980">
        <w:t xml:space="preserve">  </w:t>
      </w:r>
      <w:r>
        <w:t xml:space="preserve">[D] </w:t>
      </w:r>
      <w:r w:rsidR="00837980">
        <w:t>Ar</w:t>
      </w:r>
    </w:p>
    <w:p w:rsidR="001F016F" w:rsidRDefault="001F016F" w:rsidP="001F016F"/>
    <w:p w:rsidR="001F016F" w:rsidRDefault="001F016F" w:rsidP="001F016F">
      <w:r>
        <w:t>(viii</w:t>
      </w:r>
      <w:r w:rsidR="00837980" w:rsidRPr="00837980">
        <w:t xml:space="preserve"> </w:t>
      </w:r>
      <w:r w:rsidR="00837980">
        <w:t>Ozone is beneficial for living organisms because it absorbs:</w:t>
      </w:r>
    </w:p>
    <w:p w:rsidR="001F016F" w:rsidRDefault="001F016F" w:rsidP="001F016F">
      <w:r>
        <w:t xml:space="preserve">    [A] </w:t>
      </w:r>
      <w:r w:rsidR="00837980">
        <w:t>Infrared radiations</w:t>
      </w:r>
      <w:r>
        <w:t xml:space="preserve">    [B</w:t>
      </w:r>
      <w:r w:rsidR="00837980" w:rsidRPr="00837980">
        <w:t xml:space="preserve"> </w:t>
      </w:r>
      <w:r w:rsidR="00837980">
        <w:t>Ultraviolet (UV) radiations</w:t>
      </w:r>
      <w:r w:rsidR="00837980">
        <w:t xml:space="preserve"> </w:t>
      </w:r>
      <w:r>
        <w:t xml:space="preserve">[C] </w:t>
      </w:r>
      <w:r w:rsidR="00837980">
        <w:t>Radio waves</w:t>
      </w:r>
      <w:r>
        <w:t xml:space="preserve">   [D</w:t>
      </w:r>
      <w:r w:rsidR="00837980" w:rsidRPr="00837980">
        <w:t xml:space="preserve"> </w:t>
      </w:r>
      <w:r w:rsidR="00837980">
        <w:t>X-rays</w:t>
      </w:r>
    </w:p>
    <w:p w:rsidR="00837980" w:rsidRDefault="001F016F" w:rsidP="001F016F">
      <w:r>
        <w:t>(ix)</w:t>
      </w:r>
      <w:r w:rsidR="00837980">
        <w:t>Acid rain has a pH of approximately:</w:t>
      </w:r>
    </w:p>
    <w:p w:rsidR="001F016F" w:rsidRDefault="001F016F" w:rsidP="00837980">
      <w:r>
        <w:t xml:space="preserve">    [A</w:t>
      </w:r>
      <w:r w:rsidR="00837980">
        <w:rPr>
          <w:rStyle w:val="Header"/>
        </w:rPr>
        <w:t xml:space="preserve">] </w:t>
      </w:r>
      <w:r w:rsidR="00837980">
        <w:rPr>
          <w:rStyle w:val="math-inline"/>
        </w:rPr>
        <w:t>7.0</w:t>
      </w:r>
      <w:r w:rsidR="00837980">
        <w:t xml:space="preserve">               </w:t>
      </w:r>
      <w:r>
        <w:t xml:space="preserve">[B] </w:t>
      </w:r>
      <w:r w:rsidR="00837980">
        <w:t xml:space="preserve">4.2-5.0 </w:t>
      </w:r>
      <w:r>
        <w:t xml:space="preserve">             </w:t>
      </w:r>
      <w:r w:rsidR="00837980">
        <w:t xml:space="preserve">      </w:t>
      </w:r>
      <w:r>
        <w:t xml:space="preserve">[C] </w:t>
      </w:r>
      <w:r w:rsidR="00837980">
        <w:t>8.0</w:t>
      </w:r>
      <w:r>
        <w:t xml:space="preserve">       </w:t>
      </w:r>
      <w:r w:rsidR="00837980">
        <w:t xml:space="preserve">               </w:t>
      </w:r>
      <w:r>
        <w:t>[D</w:t>
      </w:r>
      <w:r w:rsidR="00837980">
        <w:t>] 2.5</w:t>
      </w:r>
    </w:p>
    <w:p w:rsidR="001F016F" w:rsidRDefault="001F016F" w:rsidP="001F016F"/>
    <w:p w:rsidR="00C775D0" w:rsidRDefault="001F016F" w:rsidP="001F016F">
      <w:r>
        <w:t xml:space="preserve">(x) </w:t>
      </w:r>
      <w:r w:rsidR="00C775D0">
        <w:t>Octet rule is:</w:t>
      </w:r>
    </w:p>
    <w:p w:rsidR="001F016F" w:rsidRDefault="001F016F" w:rsidP="001F016F">
      <w:r>
        <w:t xml:space="preserve">    [A] </w:t>
      </w:r>
      <w:r w:rsidR="00C775D0">
        <w:t>description of eight electrons in the innermost shell</w:t>
      </w:r>
      <w:r w:rsidR="00C775D0">
        <w:t xml:space="preserve"> </w:t>
      </w:r>
      <w:r>
        <w:t xml:space="preserve">[B] </w:t>
      </w:r>
      <w:r w:rsidR="00C775D0">
        <w:t>attaining eight electrons in the valence shell</w:t>
      </w:r>
      <w:r w:rsidR="00C775D0">
        <w:t xml:space="preserve"> </w:t>
      </w:r>
      <w:r>
        <w:t xml:space="preserve">C] </w:t>
      </w:r>
      <w:r w:rsidR="00C775D0">
        <w:t>presence of eight electrons in any shell</w:t>
      </w:r>
      <w:r w:rsidR="00C775D0">
        <w:t xml:space="preserve"> </w:t>
      </w:r>
      <w:r>
        <w:t xml:space="preserve">[D] </w:t>
      </w:r>
      <w:r w:rsidR="00C775D0">
        <w:t>sharing of eight electrons</w:t>
      </w:r>
    </w:p>
    <w:p w:rsidR="001F016F" w:rsidRDefault="001F016F" w:rsidP="001F016F">
      <w:r>
        <w:t>---------------------------------------------------------------------------------------------------</w:t>
      </w:r>
    </w:p>
    <w:p w:rsidR="001F016F" w:rsidRDefault="001F016F" w:rsidP="001F016F">
      <w:r>
        <w:t xml:space="preserve">                         SECTI</w:t>
      </w:r>
      <w:r w:rsidR="00C775D0">
        <w:t>ON B: SHORT ANSWER QUESTIONS (10× 3 = 30</w:t>
      </w:r>
      <w:r>
        <w:t>Marks)</w:t>
      </w:r>
    </w:p>
    <w:p w:rsidR="001F016F" w:rsidRDefault="001F016F" w:rsidP="001F016F">
      <w:r>
        <w:t>---------------------------------------------------------------------------------------------------</w:t>
      </w:r>
    </w:p>
    <w:p w:rsidR="001F016F" w:rsidRDefault="001F016F" w:rsidP="001F016F">
      <w:r>
        <w:t>Q2</w:t>
      </w:r>
      <w:r w:rsidR="00322233">
        <w:t xml:space="preserve">. </w:t>
      </w:r>
      <w:r w:rsidR="00C775D0">
        <w:t>Compare the reaction of Alkali metals with chlorine</w:t>
      </w:r>
      <w:r>
        <w:t>.</w:t>
      </w:r>
    </w:p>
    <w:p w:rsidR="001F016F" w:rsidRDefault="001F016F" w:rsidP="001F016F">
      <w:r>
        <w:t xml:space="preserve">Q3. </w:t>
      </w:r>
      <w:r w:rsidR="00C775D0">
        <w:t xml:space="preserve">Name any three elements in periodic table which exist as liquids. </w:t>
      </w:r>
    </w:p>
    <w:p w:rsidR="001F016F" w:rsidRDefault="001F016F" w:rsidP="001F016F">
      <w:r>
        <w:t xml:space="preserve">Q4. </w:t>
      </w:r>
      <w:r w:rsidR="00C775D0">
        <w:t>Write down the properties of halogen group</w:t>
      </w:r>
      <w:r>
        <w:t>?</w:t>
      </w:r>
    </w:p>
    <w:p w:rsidR="001F016F" w:rsidRDefault="001F016F" w:rsidP="00C63CEE">
      <w:r>
        <w:t xml:space="preserve">Q5. </w:t>
      </w:r>
      <w:r w:rsidR="00C63CEE">
        <w:t xml:space="preserve">Give the trend of ionization energy in periodic table with example. </w:t>
      </w:r>
    </w:p>
    <w:p w:rsidR="00005B4F" w:rsidRDefault="001F016F" w:rsidP="00005B4F">
      <w:r>
        <w:t>Q6</w:t>
      </w:r>
      <w:r w:rsidR="00005B4F">
        <w:t>. Define Atomic radius with example.</w:t>
      </w:r>
    </w:p>
    <w:p w:rsidR="001F016F" w:rsidRDefault="00005B4F" w:rsidP="00005B4F">
      <w:r>
        <w:lastRenderedPageBreak/>
        <w:t xml:space="preserve">Q7. What does Halogen </w:t>
      </w:r>
      <w:r w:rsidR="00322233">
        <w:t>mean</w:t>
      </w:r>
      <w:r>
        <w:t xml:space="preserve">? Write 3 halogen elements </w:t>
      </w:r>
    </w:p>
    <w:p w:rsidR="001F016F" w:rsidRDefault="001F016F" w:rsidP="001F016F">
      <w:r>
        <w:t xml:space="preserve">Q8. </w:t>
      </w:r>
      <w:r w:rsidR="00005B4F">
        <w:t>How does Halogen react with 1</w:t>
      </w:r>
      <w:r w:rsidR="00005B4F" w:rsidRPr="00005B4F">
        <w:rPr>
          <w:vertAlign w:val="superscript"/>
        </w:rPr>
        <w:t>st</w:t>
      </w:r>
      <w:r w:rsidR="00005B4F">
        <w:t xml:space="preserve"> group elements? Show with a chemical reaction </w:t>
      </w:r>
    </w:p>
    <w:p w:rsidR="001F016F" w:rsidRDefault="001F016F" w:rsidP="001F016F">
      <w:r>
        <w:t xml:space="preserve">Q9. </w:t>
      </w:r>
      <w:r w:rsidR="00005B4F">
        <w:t>What are some major air pollutants? Define with examples</w:t>
      </w:r>
    </w:p>
    <w:p w:rsidR="00005B4F" w:rsidRDefault="00005B4F" w:rsidP="00005B4F">
      <w:r>
        <w:t>Q10</w:t>
      </w:r>
      <w:r>
        <w:t xml:space="preserve">. What are </w:t>
      </w:r>
      <w:r>
        <w:t>the sources of Greenhouse gas?</w:t>
      </w:r>
    </w:p>
    <w:p w:rsidR="001F016F" w:rsidRDefault="00322233" w:rsidP="001F016F">
      <w:r>
        <w:t xml:space="preserve">Q11. Give the composition Atmosphere </w:t>
      </w:r>
    </w:p>
    <w:p w:rsidR="001F016F" w:rsidRDefault="001F016F" w:rsidP="001F016F">
      <w:r>
        <w:t>---------------------------------------------------------------------------------------------------</w:t>
      </w:r>
    </w:p>
    <w:p w:rsidR="001F016F" w:rsidRDefault="001F016F" w:rsidP="001F016F">
      <w:r>
        <w:t xml:space="preserve">                       SECTION C: DESCRIP</w:t>
      </w:r>
      <w:r w:rsidR="00322233">
        <w:t>TIVE / LONG QUESTIONS (2 × 5= 10</w:t>
      </w:r>
      <w:r>
        <w:t xml:space="preserve"> Marks)</w:t>
      </w:r>
    </w:p>
    <w:p w:rsidR="001F016F" w:rsidRDefault="001F016F" w:rsidP="001F016F">
      <w:r>
        <w:t>---------------------------------------------------------------------------------------------------</w:t>
      </w:r>
    </w:p>
    <w:p w:rsidR="001F016F" w:rsidRDefault="00322233" w:rsidP="00322233">
      <w:r>
        <w:t>Q12</w:t>
      </w:r>
      <w:r w:rsidR="001F016F">
        <w:t xml:space="preserve">. (a) </w:t>
      </w:r>
      <w:r>
        <w:t>What are the effects of Greenhouse gas?</w:t>
      </w:r>
      <w:r w:rsidR="001F016F">
        <w:t xml:space="preserve">   </w:t>
      </w:r>
    </w:p>
    <w:p w:rsidR="001F016F" w:rsidRDefault="001F016F" w:rsidP="00322233">
      <w:r>
        <w:t xml:space="preserve">     (b) </w:t>
      </w:r>
      <w:r w:rsidR="00322233">
        <w:t>Name sources of Air Pollutant</w:t>
      </w:r>
    </w:p>
    <w:p w:rsidR="001F016F" w:rsidRDefault="00322233" w:rsidP="00322233">
      <w:r>
        <w:t>Q13. What is the trend of the following in the periodic Table?</w:t>
      </w:r>
    </w:p>
    <w:p w:rsidR="00322233" w:rsidRDefault="00322233" w:rsidP="00322233">
      <w:r>
        <w:t xml:space="preserve">(a) Electronegativity (b) Electron Affinity </w:t>
      </w:r>
    </w:p>
    <w:p w:rsidR="00322233" w:rsidRDefault="001F016F" w:rsidP="00322233">
      <w:r>
        <w:t xml:space="preserve">     </w:t>
      </w:r>
    </w:p>
    <w:p w:rsidR="00F52804" w:rsidRDefault="00F52804" w:rsidP="001F016F"/>
    <w:sectPr w:rsidR="00F52804" w:rsidSect="00322233">
      <w:pgSz w:w="11906" w:h="16838" w:code="9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73D1" w:rsidRDefault="003F73D1" w:rsidP="00D470CB">
      <w:pPr>
        <w:spacing w:after="0" w:line="240" w:lineRule="auto"/>
      </w:pPr>
      <w:r>
        <w:separator/>
      </w:r>
    </w:p>
  </w:endnote>
  <w:endnote w:type="continuationSeparator" w:id="0">
    <w:p w:rsidR="003F73D1" w:rsidRDefault="003F73D1" w:rsidP="00D470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73D1" w:rsidRDefault="003F73D1" w:rsidP="00D470CB">
      <w:pPr>
        <w:spacing w:after="0" w:line="240" w:lineRule="auto"/>
      </w:pPr>
      <w:r>
        <w:separator/>
      </w:r>
    </w:p>
  </w:footnote>
  <w:footnote w:type="continuationSeparator" w:id="0">
    <w:p w:rsidR="003F73D1" w:rsidRDefault="003F73D1" w:rsidP="00D470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BC5"/>
    <w:rsid w:val="00005B4F"/>
    <w:rsid w:val="000D5BC5"/>
    <w:rsid w:val="001F016F"/>
    <w:rsid w:val="00322233"/>
    <w:rsid w:val="003F73D1"/>
    <w:rsid w:val="00837980"/>
    <w:rsid w:val="009748D6"/>
    <w:rsid w:val="009A535F"/>
    <w:rsid w:val="00A32C3C"/>
    <w:rsid w:val="00B20DEB"/>
    <w:rsid w:val="00C63CEE"/>
    <w:rsid w:val="00C775D0"/>
    <w:rsid w:val="00D470CB"/>
    <w:rsid w:val="00D84B1F"/>
    <w:rsid w:val="00E90D22"/>
    <w:rsid w:val="00F52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944A3"/>
  <w15:chartTrackingRefBased/>
  <w15:docId w15:val="{9A55F9CA-0CB0-41F6-9524-985B99FF7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4B1F"/>
  </w:style>
  <w:style w:type="paragraph" w:styleId="Heading1">
    <w:name w:val="heading 1"/>
    <w:basedOn w:val="Normal"/>
    <w:next w:val="Normal"/>
    <w:link w:val="Heading1Char"/>
    <w:uiPriority w:val="9"/>
    <w:qFormat/>
    <w:rsid w:val="00D84B1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77972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B1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B1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A5B7F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B1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B1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A5B7F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B1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A5B7F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B1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50651F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B1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2A5B7F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B1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2A5B7F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0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0CB"/>
  </w:style>
  <w:style w:type="paragraph" w:styleId="Footer">
    <w:name w:val="footer"/>
    <w:basedOn w:val="Normal"/>
    <w:link w:val="FooterChar"/>
    <w:uiPriority w:val="99"/>
    <w:unhideWhenUsed/>
    <w:rsid w:val="00D470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0CB"/>
  </w:style>
  <w:style w:type="character" w:customStyle="1" w:styleId="Heading1Char">
    <w:name w:val="Heading 1 Char"/>
    <w:basedOn w:val="DefaultParagraphFont"/>
    <w:link w:val="Heading1"/>
    <w:uiPriority w:val="9"/>
    <w:rsid w:val="00D84B1F"/>
    <w:rPr>
      <w:rFonts w:asciiTheme="majorHAnsi" w:eastAsiaTheme="majorEastAsia" w:hAnsiTheme="majorHAnsi" w:cstheme="majorBidi"/>
      <w:color w:val="77972F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B1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B1F"/>
    <w:rPr>
      <w:rFonts w:asciiTheme="majorHAnsi" w:eastAsiaTheme="majorEastAsia" w:hAnsiTheme="majorHAnsi" w:cstheme="majorBidi"/>
      <w:color w:val="2A5B7F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B1F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B1F"/>
    <w:rPr>
      <w:rFonts w:asciiTheme="majorHAnsi" w:eastAsiaTheme="majorEastAsia" w:hAnsiTheme="majorHAnsi" w:cstheme="majorBidi"/>
      <w:color w:val="2A5B7F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B1F"/>
    <w:rPr>
      <w:rFonts w:asciiTheme="majorHAnsi" w:eastAsiaTheme="majorEastAsia" w:hAnsiTheme="majorHAnsi" w:cstheme="majorBidi"/>
      <w:i/>
      <w:iCs/>
      <w:color w:val="2A5B7F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B1F"/>
    <w:rPr>
      <w:rFonts w:asciiTheme="majorHAnsi" w:eastAsiaTheme="majorEastAsia" w:hAnsiTheme="majorHAnsi" w:cstheme="majorBidi"/>
      <w:i/>
      <w:iCs/>
      <w:color w:val="50651F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B1F"/>
    <w:rPr>
      <w:rFonts w:asciiTheme="majorHAnsi" w:eastAsiaTheme="majorEastAsia" w:hAnsiTheme="majorHAnsi" w:cstheme="majorBidi"/>
      <w:b/>
      <w:bCs/>
      <w:color w:val="2A5B7F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B1F"/>
    <w:rPr>
      <w:rFonts w:asciiTheme="majorHAnsi" w:eastAsiaTheme="majorEastAsia" w:hAnsiTheme="majorHAnsi" w:cstheme="majorBidi"/>
      <w:b/>
      <w:bCs/>
      <w:i/>
      <w:iCs/>
      <w:color w:val="2A5B7F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84B1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D84B1F"/>
    <w:pPr>
      <w:spacing w:after="0" w:line="240" w:lineRule="auto"/>
      <w:contextualSpacing/>
    </w:pPr>
    <w:rPr>
      <w:rFonts w:asciiTheme="majorHAnsi" w:eastAsiaTheme="majorEastAsia" w:hAnsiTheme="majorHAnsi" w:cstheme="majorBidi"/>
      <w:color w:val="9EC54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B1F"/>
    <w:rPr>
      <w:rFonts w:asciiTheme="majorHAnsi" w:eastAsiaTheme="majorEastAsia" w:hAnsiTheme="majorHAnsi" w:cstheme="majorBidi"/>
      <w:color w:val="9EC54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B1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84B1F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D84B1F"/>
    <w:rPr>
      <w:b/>
      <w:bCs/>
    </w:rPr>
  </w:style>
  <w:style w:type="character" w:styleId="Emphasis">
    <w:name w:val="Emphasis"/>
    <w:basedOn w:val="DefaultParagraphFont"/>
    <w:uiPriority w:val="20"/>
    <w:qFormat/>
    <w:rsid w:val="00D84B1F"/>
    <w:rPr>
      <w:i/>
      <w:iCs/>
    </w:rPr>
  </w:style>
  <w:style w:type="paragraph" w:styleId="NoSpacing">
    <w:name w:val="No Spacing"/>
    <w:uiPriority w:val="1"/>
    <w:qFormat/>
    <w:rsid w:val="00D84B1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84B1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B1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B1F"/>
    <w:pPr>
      <w:pBdr>
        <w:left w:val="single" w:sz="18" w:space="12" w:color="9EC54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9EC54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B1F"/>
    <w:rPr>
      <w:rFonts w:asciiTheme="majorHAnsi" w:eastAsiaTheme="majorEastAsia" w:hAnsiTheme="majorHAnsi" w:cstheme="majorBidi"/>
      <w:color w:val="9EC54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84B1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84B1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84B1F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84B1F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84B1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84B1F"/>
    <w:pPr>
      <w:outlineLvl w:val="9"/>
    </w:pPr>
  </w:style>
  <w:style w:type="character" w:customStyle="1" w:styleId="citation-327">
    <w:name w:val="citation-327"/>
    <w:basedOn w:val="DefaultParagraphFont"/>
    <w:rsid w:val="00A32C3C"/>
  </w:style>
  <w:style w:type="character" w:customStyle="1" w:styleId="citation-326">
    <w:name w:val="citation-326"/>
    <w:basedOn w:val="DefaultParagraphFont"/>
    <w:rsid w:val="00A32C3C"/>
  </w:style>
  <w:style w:type="character" w:customStyle="1" w:styleId="math-inline">
    <w:name w:val="math-inline"/>
    <w:basedOn w:val="DefaultParagraphFont"/>
    <w:rsid w:val="00837980"/>
  </w:style>
  <w:style w:type="character" w:styleId="PlaceholderText">
    <w:name w:val="Placeholder Text"/>
    <w:basedOn w:val="DefaultParagraphFont"/>
    <w:uiPriority w:val="99"/>
    <w:semiHidden/>
    <w:rsid w:val="0083798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15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Exam%20Paper%20Temp\MINHAJ%20ISLAMIC%20MODEL%20SCHOOL%20HAZRO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Damask">
  <a:themeElements>
    <a:clrScheme name="Damask">
      <a:dk1>
        <a:sysClr val="windowText" lastClr="000000"/>
      </a:dk1>
      <a:lt1>
        <a:sysClr val="window" lastClr="FFFFFF"/>
      </a:lt1>
      <a:dk2>
        <a:srgbClr val="2A5B7F"/>
      </a:dk2>
      <a:lt2>
        <a:srgbClr val="ABDAFC"/>
      </a:lt2>
      <a:accent1>
        <a:srgbClr val="9EC544"/>
      </a:accent1>
      <a:accent2>
        <a:srgbClr val="50BEA3"/>
      </a:accent2>
      <a:accent3>
        <a:srgbClr val="4A9CCC"/>
      </a:accent3>
      <a:accent4>
        <a:srgbClr val="9A66CA"/>
      </a:accent4>
      <a:accent5>
        <a:srgbClr val="C54F71"/>
      </a:accent5>
      <a:accent6>
        <a:srgbClr val="DE9C3C"/>
      </a:accent6>
      <a:hlink>
        <a:srgbClr val="6BA9DA"/>
      </a:hlink>
      <a:folHlink>
        <a:srgbClr val="A0BCD3"/>
      </a:folHlink>
    </a:clrScheme>
    <a:fontScheme name="Damask">
      <a:majorFont>
        <a:latin typeface="Bookman Old Style" panose="02050604050505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103E99-ED6A-4995-A01F-68457E84C6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MINHAJ ISLAMIC MODEL SCHOOL HAZRO</Template>
  <TotalTime>0</TotalTime>
  <Pages>2</Pages>
  <Words>567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2026-08-23T19:20:00Z</dcterms:created>
  <dcterms:modified xsi:type="dcterms:W3CDTF">2026-08-23T19:20:00Z</dcterms:modified>
</cp:coreProperties>
</file>