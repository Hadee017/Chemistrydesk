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16F" w:rsidRDefault="00D470CB" w:rsidP="001F016F"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16510</wp:posOffset>
            </wp:positionH>
            <wp:positionV relativeFrom="paragraph">
              <wp:posOffset>-2540</wp:posOffset>
            </wp:positionV>
            <wp:extent cx="838200" cy="755650"/>
            <wp:effectExtent l="19050" t="0" r="19050" b="2540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556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1F016F" w:rsidRPr="00D470CB" w:rsidRDefault="001F016F" w:rsidP="001F016F">
      <w:pPr>
        <w:rPr>
          <w:i/>
        </w:rPr>
      </w:pPr>
      <w:r>
        <w:t xml:space="preserve">                                      </w:t>
      </w:r>
      <w:r w:rsidRPr="00D470CB">
        <w:rPr>
          <w:i/>
        </w:rPr>
        <w:t>MINHAJ ISLAMIC</w:t>
      </w:r>
      <w:r w:rsidR="00D84B1F">
        <w:rPr>
          <w:i/>
        </w:rPr>
        <w:t xml:space="preserve"> MODEL</w:t>
      </w:r>
      <w:r w:rsidRPr="00D470CB">
        <w:rPr>
          <w:i/>
        </w:rPr>
        <w:t xml:space="preserve"> SCHOOL HAZRO</w:t>
      </w:r>
    </w:p>
    <w:p w:rsidR="001F016F" w:rsidRPr="00D470CB" w:rsidRDefault="001F016F" w:rsidP="001F016F">
      <w:r w:rsidRPr="00D470CB">
        <w:rPr>
          <w:i/>
        </w:rPr>
        <w:t xml:space="preserve">                                  FIRST TERM EXAMINATION (2026</w:t>
      </w:r>
      <w:r w:rsidRPr="00D470CB">
        <w:t>)</w:t>
      </w:r>
    </w:p>
    <w:p w:rsidR="001F016F" w:rsidRPr="000D5BC5" w:rsidRDefault="001F016F" w:rsidP="000D5BC5">
      <w:pPr>
        <w:pStyle w:val="NoSpacing"/>
      </w:pPr>
      <w:r>
        <w:t>---------------------------------------------------------------------------------------------------</w:t>
      </w:r>
    </w:p>
    <w:p w:rsidR="001F016F" w:rsidRDefault="001F016F" w:rsidP="001F016F">
      <w:r>
        <w:t>Class: 9th              Subject: Chemistry                  Total Marks: 50</w:t>
      </w:r>
    </w:p>
    <w:p w:rsidR="001F016F" w:rsidRDefault="001F016F" w:rsidP="001F016F">
      <w:r>
        <w:t>Roll No: ____________________           Student Name: ____________________   Time Allowed: 2 Hours</w:t>
      </w:r>
    </w:p>
    <w:p w:rsidR="001F016F" w:rsidRDefault="001F016F" w:rsidP="001F016F">
      <w:r>
        <w:t>==========================================================================</w:t>
      </w:r>
      <w:r w:rsidR="00D84B1F">
        <w:t>========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 xml:space="preserve">                               SECTION A: OBJECTIVE TYPE (10 Marks)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>Q1. Choose the correct option for each question:</w:t>
      </w:r>
    </w:p>
    <w:p w:rsidR="001F016F" w:rsidRDefault="001F016F" w:rsidP="001F016F"/>
    <w:p w:rsidR="00A32C3C" w:rsidRDefault="001F016F" w:rsidP="001F016F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 xml:space="preserve">(i) </w:t>
      </w:r>
      <w:r w:rsidR="00A32C3C" w:rsidRPr="009B6E6B">
        <w:rPr>
          <w:rFonts w:ascii="Times New Roman" w:eastAsia="Times New Roman" w:hAnsi="Times New Roman" w:cs="Times New Roman"/>
          <w:sz w:val="24"/>
          <w:szCs w:val="24"/>
          <w:lang w:eastAsia="en-GB"/>
        </w:rPr>
        <w:t>There are total</w:t>
      </w:r>
      <w:r w:rsidR="00A32C3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-----</w:t>
      </w:r>
      <w:r w:rsidR="00A32C3C" w:rsidRPr="009B6E6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groups and</w:t>
      </w:r>
      <w:r w:rsidR="00A32C3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----</w:t>
      </w:r>
      <w:r w:rsidR="00A32C3C" w:rsidRPr="009B6E6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periods in the modern periodic table:</w:t>
      </w:r>
    </w:p>
    <w:p w:rsidR="001F016F" w:rsidRDefault="001F016F" w:rsidP="001F016F">
      <w:r>
        <w:t xml:space="preserve">    [A] </w:t>
      </w:r>
      <w:r w:rsidR="00A32C3C">
        <w:rPr>
          <w:rFonts w:ascii="Times New Roman" w:eastAsia="Times New Roman" w:hAnsi="Times New Roman" w:cs="Times New Roman"/>
          <w:sz w:val="24"/>
          <w:szCs w:val="24"/>
          <w:lang w:eastAsia="en-GB"/>
        </w:rPr>
        <w:t>Seven, eight</w:t>
      </w:r>
      <w:r>
        <w:t xml:space="preserve">          [B</w:t>
      </w:r>
      <w:r w:rsidR="00A32C3C" w:rsidRPr="00A32C3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A32C3C" w:rsidRPr="009B6E6B">
        <w:rPr>
          <w:rFonts w:ascii="Times New Roman" w:eastAsia="Times New Roman" w:hAnsi="Times New Roman" w:cs="Times New Roman"/>
          <w:sz w:val="24"/>
          <w:szCs w:val="24"/>
          <w:lang w:eastAsia="en-GB"/>
        </w:rPr>
        <w:t>Eighteen, seven</w:t>
      </w:r>
      <w:r w:rsidR="00A32C3C">
        <w:t xml:space="preserve"> </w:t>
      </w:r>
      <w:r>
        <w:t xml:space="preserve">[C] </w:t>
      </w:r>
      <w:r w:rsidR="00A32C3C" w:rsidRPr="009B6E6B">
        <w:rPr>
          <w:rFonts w:ascii="Times New Roman" w:eastAsia="Times New Roman" w:hAnsi="Times New Roman" w:cs="Times New Roman"/>
          <w:sz w:val="24"/>
          <w:szCs w:val="24"/>
          <w:lang w:eastAsia="en-GB"/>
        </w:rPr>
        <w:t>Eight, seventeen</w:t>
      </w:r>
      <w:r w:rsidR="00A32C3C">
        <w:t xml:space="preserve"> </w:t>
      </w:r>
      <w:r>
        <w:t xml:space="preserve">[D] </w:t>
      </w:r>
      <w:r w:rsidR="00A32C3C" w:rsidRPr="009B6E6B">
        <w:rPr>
          <w:rFonts w:ascii="Times New Roman" w:eastAsia="Times New Roman" w:hAnsi="Times New Roman" w:cs="Times New Roman"/>
          <w:sz w:val="24"/>
          <w:szCs w:val="24"/>
          <w:lang w:eastAsia="en-GB"/>
        </w:rPr>
        <w:t>Sixteen, eight</w:t>
      </w:r>
    </w:p>
    <w:p w:rsidR="00A32C3C" w:rsidRDefault="001F016F" w:rsidP="001F016F">
      <w:r>
        <w:t xml:space="preserve">(ii) </w:t>
      </w:r>
      <w:r w:rsidR="00A32C3C">
        <w:t>Along the period, which one of the following decreases:</w:t>
      </w:r>
    </w:p>
    <w:p w:rsidR="001F016F" w:rsidRDefault="001F016F" w:rsidP="001F016F">
      <w:r>
        <w:t xml:space="preserve">    [A] </w:t>
      </w:r>
      <w:r w:rsidR="00A32C3C">
        <w:t>atomic radius</w:t>
      </w:r>
      <w:r w:rsidR="00A32C3C">
        <w:t xml:space="preserve"> </w:t>
      </w:r>
      <w:r>
        <w:t xml:space="preserve">[B] </w:t>
      </w:r>
      <w:r w:rsidR="00A32C3C">
        <w:rPr>
          <w:rStyle w:val="citation-327"/>
        </w:rPr>
        <w:t>ionization energy</w:t>
      </w:r>
      <w:r w:rsidR="00A32C3C">
        <w:t xml:space="preserve"> </w:t>
      </w:r>
      <w:r>
        <w:t xml:space="preserve">[C] </w:t>
      </w:r>
      <w:r w:rsidR="00A32C3C">
        <w:rPr>
          <w:rStyle w:val="citation-326"/>
        </w:rPr>
        <w:t>electron affinity</w:t>
      </w:r>
      <w:r w:rsidR="00A32C3C">
        <w:t xml:space="preserve"> </w:t>
      </w:r>
      <w:r>
        <w:t xml:space="preserve">[D] </w:t>
      </w:r>
      <w:r w:rsidR="00A32C3C">
        <w:t>electronegativity</w:t>
      </w:r>
    </w:p>
    <w:p w:rsidR="00A32C3C" w:rsidRDefault="001F016F" w:rsidP="001F016F">
      <w:r>
        <w:t xml:space="preserve">(iii) </w:t>
      </w:r>
      <w:r w:rsidR="00A32C3C">
        <w:t>Transition elements are:</w:t>
      </w:r>
    </w:p>
    <w:p w:rsidR="001F016F" w:rsidRDefault="001F016F" w:rsidP="001F016F">
      <w:r>
        <w:t xml:space="preserve">    [A] </w:t>
      </w:r>
      <w:r w:rsidR="00A32C3C">
        <w:t>all gases</w:t>
      </w:r>
      <w:r>
        <w:t xml:space="preserve">          [B] </w:t>
      </w:r>
      <w:r w:rsidR="00A32C3C">
        <w:t>all metals</w:t>
      </w:r>
      <w:r>
        <w:t xml:space="preserve">       [C</w:t>
      </w:r>
      <w:r w:rsidR="00A32C3C" w:rsidRPr="00A32C3C">
        <w:t xml:space="preserve"> </w:t>
      </w:r>
      <w:r w:rsidR="00A32C3C">
        <w:t>all non-metals</w:t>
      </w:r>
      <w:r w:rsidR="00A32C3C">
        <w:t xml:space="preserve"> </w:t>
      </w:r>
      <w:r>
        <w:t xml:space="preserve">[D] </w:t>
      </w:r>
      <w:r w:rsidR="00A32C3C">
        <w:t>all metalloids</w:t>
      </w:r>
    </w:p>
    <w:p w:rsidR="00A32C3C" w:rsidRDefault="001F016F" w:rsidP="001F016F">
      <w:r>
        <w:t xml:space="preserve">(iv) </w:t>
      </w:r>
      <w:r w:rsidR="00A32C3C">
        <w:t>Atoms react with each other because:</w:t>
      </w:r>
    </w:p>
    <w:p w:rsidR="001F016F" w:rsidRDefault="001F016F" w:rsidP="001F016F">
      <w:r>
        <w:t xml:space="preserve">    [A] </w:t>
      </w:r>
      <w:r w:rsidR="00A32C3C">
        <w:t>they are attracted to each other</w:t>
      </w:r>
      <w:r w:rsidR="00A32C3C">
        <w:t xml:space="preserve"> </w:t>
      </w:r>
      <w:r>
        <w:t>[B</w:t>
      </w:r>
      <w:r w:rsidR="00A32C3C" w:rsidRPr="00A32C3C">
        <w:t xml:space="preserve"> </w:t>
      </w:r>
      <w:r w:rsidR="00A32C3C">
        <w:t>they are short of electrons</w:t>
      </w:r>
      <w:r w:rsidR="00A32C3C">
        <w:t xml:space="preserve"> </w:t>
      </w:r>
      <w:r>
        <w:t xml:space="preserve">[C] </w:t>
      </w:r>
      <w:r w:rsidR="00A32C3C">
        <w:t>they want to attain stability</w:t>
      </w:r>
      <w:r w:rsidR="00A32C3C">
        <w:t xml:space="preserve"> </w:t>
      </w:r>
      <w:r>
        <w:t xml:space="preserve">[D] </w:t>
      </w:r>
      <w:r w:rsidR="00A32C3C">
        <w:t>they want to disperse</w:t>
      </w:r>
    </w:p>
    <w:p w:rsidR="00A32C3C" w:rsidRDefault="001F016F" w:rsidP="001F016F">
      <w:r>
        <w:t xml:space="preserve">(v) </w:t>
      </w:r>
      <w:r w:rsidR="00A32C3C">
        <w:t>An atom having six electrons in its valence shell will achieve noble gas electronic configuration by:</w:t>
      </w:r>
    </w:p>
    <w:p w:rsidR="001F016F" w:rsidRDefault="001F016F" w:rsidP="001F016F">
      <w:r>
        <w:t xml:space="preserve">    [A] </w:t>
      </w:r>
      <w:r w:rsidR="00A32C3C">
        <w:t>gaining one electron</w:t>
      </w:r>
      <w:r w:rsidR="00A32C3C">
        <w:t xml:space="preserve"> </w:t>
      </w:r>
      <w:r>
        <w:t>[B</w:t>
      </w:r>
      <w:r w:rsidR="00A32C3C" w:rsidRPr="00A32C3C">
        <w:t xml:space="preserve"> </w:t>
      </w:r>
      <w:r w:rsidR="00A32C3C">
        <w:t>losing all electrons</w:t>
      </w:r>
      <w:r w:rsidR="00A32C3C">
        <w:t xml:space="preserve"> </w:t>
      </w:r>
      <w:r>
        <w:t xml:space="preserve">[C] </w:t>
      </w:r>
      <w:r w:rsidR="00A32C3C">
        <w:t>gaining two electrons</w:t>
      </w:r>
      <w:r>
        <w:t xml:space="preserve"> </w:t>
      </w:r>
      <w:r>
        <w:t xml:space="preserve">    [D</w:t>
      </w:r>
      <w:r w:rsidR="00A32C3C" w:rsidRPr="00A32C3C">
        <w:t xml:space="preserve"> </w:t>
      </w:r>
      <w:r w:rsidR="00A32C3C">
        <w:t>losing two electrons</w:t>
      </w:r>
    </w:p>
    <w:p w:rsidR="001F016F" w:rsidRDefault="001F016F" w:rsidP="001F016F">
      <w:r>
        <w:t xml:space="preserve">(vi) </w:t>
      </w:r>
      <w:r w:rsidR="009A535F">
        <w:t>Considering the electronic configuration of atoms, which atom with the given atomic number will be most stable?</w:t>
      </w:r>
      <w:r>
        <w:t xml:space="preserve">    [A</w:t>
      </w:r>
      <w:r w:rsidR="009A535F">
        <w:t xml:space="preserve">]       </w:t>
      </w:r>
      <w:r w:rsidR="009A535F">
        <w:t>6</w:t>
      </w:r>
      <w:r w:rsidR="009A535F">
        <w:t xml:space="preserve">                     </w:t>
      </w:r>
      <w:r>
        <w:t xml:space="preserve">[B] </w:t>
      </w:r>
      <w:r w:rsidR="009A535F">
        <w:t xml:space="preserve">      </w:t>
      </w:r>
      <w:r w:rsidR="009A535F">
        <w:t>8</w:t>
      </w:r>
      <w:r w:rsidR="009A535F">
        <w:t xml:space="preserve">      </w:t>
      </w:r>
      <w:r>
        <w:t>[C</w:t>
      </w:r>
      <w:r w:rsidR="009A535F" w:rsidRPr="009A535F">
        <w:t xml:space="preserve"> </w:t>
      </w:r>
      <w:r w:rsidR="009A535F">
        <w:t>]</w:t>
      </w:r>
      <w:bookmarkStart w:id="0" w:name="_GoBack"/>
      <w:bookmarkEnd w:id="0"/>
      <w:r w:rsidR="009A535F">
        <w:t xml:space="preserve">       </w:t>
      </w:r>
      <w:r w:rsidR="009A535F">
        <w:t>10</w:t>
      </w:r>
      <w:r w:rsidR="009A535F">
        <w:t xml:space="preserve">         </w:t>
      </w:r>
      <w:r>
        <w:t xml:space="preserve">[D] </w:t>
      </w:r>
      <w:r w:rsidR="009A535F">
        <w:t xml:space="preserve">           </w:t>
      </w:r>
      <w:r w:rsidR="009A535F">
        <w:t>12</w:t>
      </w:r>
    </w:p>
    <w:p w:rsidR="001F016F" w:rsidRDefault="001F016F" w:rsidP="001F016F">
      <w:r>
        <w:t>(vii) Which law states that the volume of a given mass of gas is directly proportional to temperature?</w:t>
      </w:r>
    </w:p>
    <w:p w:rsidR="001F016F" w:rsidRDefault="001F016F" w:rsidP="001F016F">
      <w:r>
        <w:t xml:space="preserve">    [A] Boyle's Law         [B] Charles's Law       [C] Graham's Law        [D] Avogadro's Law</w:t>
      </w:r>
    </w:p>
    <w:p w:rsidR="001F016F" w:rsidRDefault="001F016F" w:rsidP="001F016F"/>
    <w:p w:rsidR="001F016F" w:rsidRDefault="001F016F" w:rsidP="001F016F">
      <w:r>
        <w:t>(viii) A solution that contains more solute than it can theoretically hold at a given temperature is:</w:t>
      </w:r>
    </w:p>
    <w:p w:rsidR="001F016F" w:rsidRDefault="001F016F" w:rsidP="001F016F">
      <w:r>
        <w:t xml:space="preserve">    [A] Saturated           [B] Unsaturated         [C] Supersaturated      [D] Dilute</w:t>
      </w:r>
    </w:p>
    <w:p w:rsidR="001F016F" w:rsidRDefault="001F016F" w:rsidP="001F016F"/>
    <w:p w:rsidR="001F016F" w:rsidRDefault="001F016F" w:rsidP="001F016F">
      <w:r>
        <w:t>(ix) In an oxidation-reduction reaction, the species that loses electrons is:</w:t>
      </w:r>
    </w:p>
    <w:p w:rsidR="001F016F" w:rsidRDefault="001F016F" w:rsidP="001F016F">
      <w:r>
        <w:t xml:space="preserve">    [A] Oxidized            [B] Reduced             [C] Neutralized         [D] Precipitated</w:t>
      </w:r>
    </w:p>
    <w:p w:rsidR="001F016F" w:rsidRDefault="001F016F" w:rsidP="001F016F"/>
    <w:p w:rsidR="001F016F" w:rsidRDefault="001F016F" w:rsidP="001F016F">
      <w:r>
        <w:t>(x) The value of the universal gas constant ($R$) in SI units is:</w:t>
      </w:r>
    </w:p>
    <w:p w:rsidR="001F016F" w:rsidRDefault="001F016F" w:rsidP="001F016F">
      <w:r>
        <w:t xml:space="preserve">    [A] 8.314 J/(mol·K)     [B] 0.0821 atm·L/(mol·K)[C] 1.987 cal/(mol·K)   [D] 62.4 mmHg·L/(mol·K)</w:t>
      </w:r>
    </w:p>
    <w:p w:rsidR="001F016F" w:rsidRDefault="001F016F" w:rsidP="001F016F"/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 xml:space="preserve">                         SECTION B: SHORT ANSWER QUESTIONS (5 × 3 = 15 Marks)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>Attempt any FIVE (5) questions from this section. Each question carries 3 marks.</w:t>
      </w:r>
    </w:p>
    <w:p w:rsidR="001F016F" w:rsidRDefault="001F016F" w:rsidP="001F016F"/>
    <w:p w:rsidR="001F016F" w:rsidRDefault="001F016F" w:rsidP="001F016F">
      <w:r>
        <w:t>Q2. State Boyle's Law. Write its mathematical equation and sketch its graphical representation.</w:t>
      </w:r>
    </w:p>
    <w:p w:rsidR="001F016F" w:rsidRDefault="001F016F" w:rsidP="001F016F"/>
    <w:p w:rsidR="001F016F" w:rsidRDefault="001F016F" w:rsidP="001F016F">
      <w:r>
        <w:lastRenderedPageBreak/>
        <w:t>Q3. Differentiate between Rutherford's Atomic Model and Bohr's Atomic Theory (any 3 points).</w:t>
      </w:r>
    </w:p>
    <w:p w:rsidR="001F016F" w:rsidRDefault="001F016F" w:rsidP="001F016F"/>
    <w:p w:rsidR="001F016F" w:rsidRDefault="001F016F" w:rsidP="001F016F">
      <w:r>
        <w:t>Q4. Define electronegativity. How does it vary across a period and down a group in the periodic table?</w:t>
      </w:r>
    </w:p>
    <w:p w:rsidR="001F016F" w:rsidRDefault="001F016F" w:rsidP="001F016F"/>
    <w:p w:rsidR="001F016F" w:rsidRDefault="001F016F" w:rsidP="001F016F">
      <w:r>
        <w:t xml:space="preserve">Q5. Calculate the molarity of a solution prepared by dissolving 4.0 g of Sodium Hydroxide ($NaOH$) </w:t>
      </w:r>
    </w:p>
    <w:p w:rsidR="001F016F" w:rsidRDefault="001F016F" w:rsidP="001F016F">
      <w:r>
        <w:t xml:space="preserve">    in sufficient water to make 250 mL of solution. (Molar mass of $NaOH = 40\text{ g/mol}$)</w:t>
      </w:r>
    </w:p>
    <w:p w:rsidR="001F016F" w:rsidRDefault="001F016F" w:rsidP="001F016F"/>
    <w:p w:rsidR="001F016F" w:rsidRDefault="001F016F" w:rsidP="001F016F">
      <w:r>
        <w:t xml:space="preserve">Q6. Explain why ionic compounds conduct electricity in molten state or aqueous solution but not in </w:t>
      </w:r>
    </w:p>
    <w:p w:rsidR="001F016F" w:rsidRDefault="001F016F" w:rsidP="001F016F">
      <w:r>
        <w:t xml:space="preserve">    solid state.</w:t>
      </w:r>
    </w:p>
    <w:p w:rsidR="001F016F" w:rsidRDefault="001F016F" w:rsidP="001F016F"/>
    <w:p w:rsidR="001F016F" w:rsidRDefault="001F016F" w:rsidP="001F016F">
      <w:r>
        <w:t>Q7. State the Law of Mass Action and derive the equilibrium constant ($K_c$) expression for:</w:t>
      </w:r>
    </w:p>
    <w:p w:rsidR="001F016F" w:rsidRDefault="001F016F" w:rsidP="001F016F">
      <w:r>
        <w:t xml:space="preserve">    $$aA + bB \rightleftharpoons cC + dD$$</w:t>
      </w:r>
    </w:p>
    <w:p w:rsidR="001F016F" w:rsidRDefault="001F016F" w:rsidP="001F016F"/>
    <w:p w:rsidR="001F016F" w:rsidRDefault="001F016F" w:rsidP="001F016F">
      <w:r>
        <w:t>Q8. Define an electrolyte. Classify strong, weak, and non-electrolytes with one example each.</w:t>
      </w:r>
    </w:p>
    <w:p w:rsidR="001F016F" w:rsidRDefault="001F016F" w:rsidP="001F016F"/>
    <w:p w:rsidR="001F016F" w:rsidRDefault="001F016F" w:rsidP="001F016F">
      <w:r>
        <w:t>Q9. What is the difference between an empirical formula and a molecular formula? Give one example.</w:t>
      </w:r>
    </w:p>
    <w:p w:rsidR="001F016F" w:rsidRDefault="001F016F" w:rsidP="001F016F"/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 xml:space="preserve">                       SECTION C: DESCRIPTIVE / LONG QUESTIONS (2 × 12.5 = 25 Marks)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>Attempt any TWO (2) questions. Each question carries 12.5 marks.</w:t>
      </w:r>
    </w:p>
    <w:p w:rsidR="001F016F" w:rsidRDefault="001F016F" w:rsidP="001F016F"/>
    <w:p w:rsidR="001F016F" w:rsidRDefault="001F016F" w:rsidP="001F016F">
      <w:r>
        <w:t xml:space="preserve">Q10. (a) State and explain Le Chatelier's Principle. Describe the effect of changes in temperature, </w:t>
      </w:r>
    </w:p>
    <w:p w:rsidR="001F016F" w:rsidRDefault="001F016F" w:rsidP="001F016F">
      <w:r>
        <w:t xml:space="preserve">         pressure, and concentration on the synthesis of Ammonia by the Haber Process.      [7.5 Marks]</w:t>
      </w:r>
    </w:p>
    <w:p w:rsidR="001F016F" w:rsidRDefault="001F016F" w:rsidP="001F016F">
      <w:r>
        <w:t xml:space="preserve">     (b) Explain the types of covalent bonds (Single, Double, Triple) with one chemical </w:t>
      </w:r>
    </w:p>
    <w:p w:rsidR="001F016F" w:rsidRDefault="001F016F" w:rsidP="001F016F">
      <w:r>
        <w:t xml:space="preserve">         example and Lewis dot structure for each.                                           [5.0 Marks]</w:t>
      </w:r>
    </w:p>
    <w:p w:rsidR="001F016F" w:rsidRDefault="001F016F" w:rsidP="001F016F"/>
    <w:p w:rsidR="001F016F" w:rsidRDefault="001F016F" w:rsidP="001F016F">
      <w:r>
        <w:t xml:space="preserve">Q11. (a) Describe the construction and working of an Electrochemical (Galvanic/Daniell) Cell. </w:t>
      </w:r>
    </w:p>
    <w:p w:rsidR="001F016F" w:rsidRDefault="001F016F" w:rsidP="001F016F">
      <w:r>
        <w:t xml:space="preserve">         Write the half-cell oxidation and reduction reactions occurring at the electrodes. [7.5 Marks]</w:t>
      </w:r>
    </w:p>
    <w:p w:rsidR="001F016F" w:rsidRDefault="001F016F" w:rsidP="001F016F">
      <w:r>
        <w:t xml:space="preserve">     (b) A sample of gas occupies a volume of 450 mL at 27 °C and 740 mmHg pressure. </w:t>
      </w:r>
    </w:p>
    <w:p w:rsidR="001F016F" w:rsidRDefault="001F016F" w:rsidP="001F016F">
      <w:r>
        <w:t xml:space="preserve">         Calculate its volume at Standard Temperature and Pressure (STP).                   [5.0 Marks]</w:t>
      </w:r>
    </w:p>
    <w:p w:rsidR="001F016F" w:rsidRDefault="001F016F" w:rsidP="001F016F"/>
    <w:p w:rsidR="001F016F" w:rsidRDefault="001F016F" w:rsidP="001F016F">
      <w:r>
        <w:t xml:space="preserve">Q12. (a) Discuss the modern Periodic Table based on electronic configuration. Explain the division </w:t>
      </w:r>
    </w:p>
    <w:p w:rsidR="001F016F" w:rsidRDefault="001F016F" w:rsidP="001F016F">
      <w:r>
        <w:t xml:space="preserve">         of the table into s, p, d, and f blocks.                                           [7.5 Marks]</w:t>
      </w:r>
    </w:p>
    <w:p w:rsidR="001F016F" w:rsidRDefault="001F016F" w:rsidP="001F016F">
      <w:r>
        <w:t xml:space="preserve">     (b) What is dynamic equilibrium? State four macroscopic characteristics of a dynamic </w:t>
      </w:r>
    </w:p>
    <w:p w:rsidR="001F016F" w:rsidRDefault="001F016F" w:rsidP="001F016F">
      <w:r>
        <w:t xml:space="preserve">         equilibrium state in a closed system.                                              [5.0 Marks]</w:t>
      </w:r>
    </w:p>
    <w:p w:rsidR="001F016F" w:rsidRDefault="001F016F" w:rsidP="001F016F">
      <w:r>
        <w:t>===================================================================================================</w:t>
      </w:r>
    </w:p>
    <w:p w:rsidR="001F016F" w:rsidRDefault="001F016F" w:rsidP="001F016F">
      <w:r>
        <w:t xml:space="preserve">                                         *** END OF PAPER ***</w:t>
      </w:r>
    </w:p>
    <w:p w:rsidR="00F52804" w:rsidRDefault="001F016F" w:rsidP="001F016F">
      <w:r>
        <w:t>===================================================================================================</w:t>
      </w:r>
    </w:p>
    <w:sectPr w:rsidR="00F52804" w:rsidSect="00D470CB">
      <w:pgSz w:w="11906" w:h="16838" w:code="9"/>
      <w:pgMar w:top="284" w:right="567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1B46" w:rsidRDefault="00BF1B46" w:rsidP="00D470CB">
      <w:pPr>
        <w:spacing w:after="0" w:line="240" w:lineRule="auto"/>
      </w:pPr>
      <w:r>
        <w:separator/>
      </w:r>
    </w:p>
  </w:endnote>
  <w:endnote w:type="continuationSeparator" w:id="0">
    <w:p w:rsidR="00BF1B46" w:rsidRDefault="00BF1B46" w:rsidP="00D47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1B46" w:rsidRDefault="00BF1B46" w:rsidP="00D470CB">
      <w:pPr>
        <w:spacing w:after="0" w:line="240" w:lineRule="auto"/>
      </w:pPr>
      <w:r>
        <w:separator/>
      </w:r>
    </w:p>
  </w:footnote>
  <w:footnote w:type="continuationSeparator" w:id="0">
    <w:p w:rsidR="00BF1B46" w:rsidRDefault="00BF1B46" w:rsidP="00D470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BC5"/>
    <w:rsid w:val="000D5BC5"/>
    <w:rsid w:val="001F016F"/>
    <w:rsid w:val="009748D6"/>
    <w:rsid w:val="009A535F"/>
    <w:rsid w:val="00A32C3C"/>
    <w:rsid w:val="00BF1B46"/>
    <w:rsid w:val="00D470CB"/>
    <w:rsid w:val="00D84B1F"/>
    <w:rsid w:val="00E90D22"/>
    <w:rsid w:val="00F5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944A3"/>
  <w15:chartTrackingRefBased/>
  <w15:docId w15:val="{9A55F9CA-0CB0-41F6-9524-985B99FF7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4B1F"/>
  </w:style>
  <w:style w:type="paragraph" w:styleId="Heading1">
    <w:name w:val="heading 1"/>
    <w:basedOn w:val="Normal"/>
    <w:next w:val="Normal"/>
    <w:link w:val="Heading1Char"/>
    <w:uiPriority w:val="9"/>
    <w:qFormat/>
    <w:rsid w:val="00D84B1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B1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B1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A5B7F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B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B1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A5B7F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B1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A5B7F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B1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0651F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B1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A5B7F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B1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A5B7F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0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0CB"/>
  </w:style>
  <w:style w:type="paragraph" w:styleId="Footer">
    <w:name w:val="footer"/>
    <w:basedOn w:val="Normal"/>
    <w:link w:val="FooterChar"/>
    <w:uiPriority w:val="99"/>
    <w:unhideWhenUsed/>
    <w:rsid w:val="00D470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0CB"/>
  </w:style>
  <w:style w:type="character" w:customStyle="1" w:styleId="Heading1Char">
    <w:name w:val="Heading 1 Char"/>
    <w:basedOn w:val="DefaultParagraphFont"/>
    <w:link w:val="Heading1"/>
    <w:uiPriority w:val="9"/>
    <w:rsid w:val="00D84B1F"/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B1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B1F"/>
    <w:rPr>
      <w:rFonts w:asciiTheme="majorHAnsi" w:eastAsiaTheme="majorEastAsia" w:hAnsiTheme="majorHAnsi" w:cstheme="majorBidi"/>
      <w:color w:val="2A5B7F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B1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B1F"/>
    <w:rPr>
      <w:rFonts w:asciiTheme="majorHAnsi" w:eastAsiaTheme="majorEastAsia" w:hAnsiTheme="majorHAnsi" w:cstheme="majorBidi"/>
      <w:color w:val="2A5B7F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B1F"/>
    <w:rPr>
      <w:rFonts w:asciiTheme="majorHAnsi" w:eastAsiaTheme="majorEastAsia" w:hAnsiTheme="majorHAnsi" w:cstheme="majorBidi"/>
      <w:i/>
      <w:iCs/>
      <w:color w:val="2A5B7F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B1F"/>
    <w:rPr>
      <w:rFonts w:asciiTheme="majorHAnsi" w:eastAsiaTheme="majorEastAsia" w:hAnsiTheme="majorHAnsi" w:cstheme="majorBidi"/>
      <w:i/>
      <w:iCs/>
      <w:color w:val="50651F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B1F"/>
    <w:rPr>
      <w:rFonts w:asciiTheme="majorHAnsi" w:eastAsiaTheme="majorEastAsia" w:hAnsiTheme="majorHAnsi" w:cstheme="majorBidi"/>
      <w:b/>
      <w:bCs/>
      <w:color w:val="2A5B7F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B1F"/>
    <w:rPr>
      <w:rFonts w:asciiTheme="majorHAnsi" w:eastAsiaTheme="majorEastAsia" w:hAnsiTheme="majorHAnsi" w:cstheme="majorBidi"/>
      <w:b/>
      <w:bCs/>
      <w:i/>
      <w:iCs/>
      <w:color w:val="2A5B7F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4B1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D84B1F"/>
    <w:pPr>
      <w:spacing w:after="0" w:line="240" w:lineRule="auto"/>
      <w:contextualSpacing/>
    </w:pPr>
    <w:rPr>
      <w:rFonts w:asciiTheme="majorHAnsi" w:eastAsiaTheme="majorEastAsia" w:hAnsiTheme="majorHAnsi" w:cstheme="majorBidi"/>
      <w:color w:val="9EC54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B1F"/>
    <w:rPr>
      <w:rFonts w:asciiTheme="majorHAnsi" w:eastAsiaTheme="majorEastAsia" w:hAnsiTheme="majorHAnsi" w:cstheme="majorBidi"/>
      <w:color w:val="9EC54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B1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84B1F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D84B1F"/>
    <w:rPr>
      <w:b/>
      <w:bCs/>
    </w:rPr>
  </w:style>
  <w:style w:type="character" w:styleId="Emphasis">
    <w:name w:val="Emphasis"/>
    <w:basedOn w:val="DefaultParagraphFont"/>
    <w:uiPriority w:val="20"/>
    <w:qFormat/>
    <w:rsid w:val="00D84B1F"/>
    <w:rPr>
      <w:i/>
      <w:iCs/>
    </w:rPr>
  </w:style>
  <w:style w:type="paragraph" w:styleId="NoSpacing">
    <w:name w:val="No Spacing"/>
    <w:uiPriority w:val="1"/>
    <w:qFormat/>
    <w:rsid w:val="00D84B1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84B1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B1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B1F"/>
    <w:pPr>
      <w:pBdr>
        <w:left w:val="single" w:sz="18" w:space="12" w:color="9EC54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9EC54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B1F"/>
    <w:rPr>
      <w:rFonts w:asciiTheme="majorHAnsi" w:eastAsiaTheme="majorEastAsia" w:hAnsiTheme="majorHAnsi" w:cstheme="majorBidi"/>
      <w:color w:val="9EC54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84B1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84B1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84B1F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84B1F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84B1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4B1F"/>
    <w:pPr>
      <w:outlineLvl w:val="9"/>
    </w:pPr>
  </w:style>
  <w:style w:type="character" w:customStyle="1" w:styleId="citation-327">
    <w:name w:val="citation-327"/>
    <w:basedOn w:val="DefaultParagraphFont"/>
    <w:rsid w:val="00A32C3C"/>
  </w:style>
  <w:style w:type="character" w:customStyle="1" w:styleId="citation-326">
    <w:name w:val="citation-326"/>
    <w:basedOn w:val="DefaultParagraphFont"/>
    <w:rsid w:val="00A32C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xam%20Paper%20Temp\MINHAJ%20ISLAMIC%20MODEL%20SCHOOL%20HAZRO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3744A3-E354-4557-BBB6-E6CF5F716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MINHAJ ISLAMIC MODEL SCHOOL HAZRO</Template>
  <TotalTime>1</TotalTime>
  <Pages>2</Pages>
  <Words>846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2026-08-23T14:14:00Z</dcterms:created>
  <dcterms:modified xsi:type="dcterms:W3CDTF">2026-08-23T14:14:00Z</dcterms:modified>
</cp:coreProperties>
</file>