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CD1635" w:rsidP="001F016F">
      <w:r>
        <w:t>Class: 10th</w:t>
      </w:r>
      <w:r w:rsidR="001F016F">
        <w:t xml:space="preserve">             Subject: Chemistry                  Total Marks: 50</w:t>
      </w:r>
    </w:p>
    <w:p w:rsidR="001F016F" w:rsidRDefault="001F016F" w:rsidP="001F016F">
      <w:r>
        <w:t>Roll No: ____________________           Student Name: ____________________   Time Allowed: 2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      SECTION A: OBJECTIVE TYPE (10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>Q1. Choose the correct option for each question:</w:t>
      </w:r>
    </w:p>
    <w:p w:rsidR="00CD1635" w:rsidRDefault="001F016F" w:rsidP="001F016F">
      <w:r>
        <w:t xml:space="preserve">(i) </w:t>
      </w:r>
      <w:r w:rsidR="00CD1635">
        <w:t>According to kinetic theory, the basic difference between solid, liquid and gas is due to:</w:t>
      </w:r>
    </w:p>
    <w:p w:rsidR="001F016F" w:rsidRDefault="001F016F" w:rsidP="001F016F">
      <w:r>
        <w:t xml:space="preserve">    [A] </w:t>
      </w:r>
      <w:r w:rsidR="00CD1635">
        <w:t>the difference in the movements of the particles.</w:t>
      </w:r>
      <w:r>
        <w:t xml:space="preserve">        [B] </w:t>
      </w:r>
      <w:r w:rsidR="00CD1635">
        <w:t>the chemical properties of the particles.</w:t>
      </w:r>
      <w:r>
        <w:t xml:space="preserve">               [C] </w:t>
      </w:r>
      <w:r w:rsidR="00CD1635">
        <w:t>the size of the particles</w:t>
      </w:r>
      <w:r>
        <w:t xml:space="preserve">      [D] </w:t>
      </w:r>
      <w:r w:rsidR="00CD1635">
        <w:t>the shape of the particles</w:t>
      </w:r>
    </w:p>
    <w:p w:rsidR="00CD1635" w:rsidRDefault="001F016F" w:rsidP="001F016F">
      <w:r>
        <w:t xml:space="preserve">(ii) </w:t>
      </w:r>
      <w:r w:rsidR="00CD1635">
        <w:t>Upon heating the rate of evaporation:</w:t>
      </w:r>
    </w:p>
    <w:p w:rsidR="001F016F" w:rsidRDefault="001F016F" w:rsidP="001F016F">
      <w:r>
        <w:t xml:space="preserve">    [A] </w:t>
      </w:r>
      <w:r w:rsidR="00CD1635">
        <w:t>decreases</w:t>
      </w:r>
      <w:r>
        <w:t xml:space="preserve">         [B] </w:t>
      </w:r>
      <w:r w:rsidR="00CD1635">
        <w:t>increases</w:t>
      </w:r>
      <w:r>
        <w:t xml:space="preserve">            [C] </w:t>
      </w:r>
      <w:r w:rsidR="00CD1635">
        <w:t>remains the same</w:t>
      </w:r>
      <w:r>
        <w:t xml:space="preserve">            [D] </w:t>
      </w:r>
      <w:r w:rsidR="00CD1635">
        <w:t>initially decreases and then increases upon further heating</w:t>
      </w:r>
    </w:p>
    <w:p w:rsidR="00CD1635" w:rsidRDefault="001F016F" w:rsidP="001F016F">
      <w:r>
        <w:t xml:space="preserve">(iii) </w:t>
      </w:r>
      <w:r w:rsidR="00CD1635">
        <w:t>Cooling the vapours of some gases change them directly into solid state. This phenomenon is called:</w:t>
      </w:r>
    </w:p>
    <w:p w:rsidR="00CD1635" w:rsidRDefault="001F016F" w:rsidP="001F016F">
      <w:r>
        <w:t xml:space="preserve">    [A] </w:t>
      </w:r>
      <w:r w:rsidR="00CD1635">
        <w:t>evaporation</w:t>
      </w:r>
      <w:r>
        <w:t xml:space="preserve">        [B] </w:t>
      </w:r>
      <w:r w:rsidR="00CD1635">
        <w:t>condensation</w:t>
      </w:r>
      <w:r>
        <w:t xml:space="preserve">             [C] </w:t>
      </w:r>
      <w:r w:rsidR="00CD1635">
        <w:t>sublimation</w:t>
      </w:r>
      <w:r>
        <w:t xml:space="preserve">           [D] </w:t>
      </w:r>
      <w:r w:rsidR="00CD1635">
        <w:t>deposition</w:t>
      </w:r>
      <w:r w:rsidR="00CD1635">
        <w:t xml:space="preserve"> </w:t>
      </w:r>
    </w:p>
    <w:p w:rsidR="00CD1635" w:rsidRDefault="001F016F" w:rsidP="001F016F">
      <w:r>
        <w:t xml:space="preserve">(iv) </w:t>
      </w:r>
      <w:r w:rsidR="00CD1635">
        <w:t>Physical state in which the particles possess the maximum energy:</w:t>
      </w:r>
    </w:p>
    <w:p w:rsidR="001F016F" w:rsidRDefault="001F016F" w:rsidP="001F016F">
      <w:r>
        <w:t xml:space="preserve">    [A</w:t>
      </w:r>
      <w:r w:rsidR="00CD1635">
        <w:t xml:space="preserve">] </w:t>
      </w:r>
      <w:r w:rsidR="00CD1635">
        <w:t>Solid</w:t>
      </w:r>
      <w:r w:rsidR="00CD1635">
        <w:t xml:space="preserve"> </w:t>
      </w:r>
      <w:r>
        <w:t xml:space="preserve">[B] </w:t>
      </w:r>
      <w:r w:rsidR="00CD1635">
        <w:t>Liquid</w:t>
      </w:r>
      <w:r w:rsidR="00CD1635">
        <w:t xml:space="preserve"> </w:t>
      </w:r>
      <w:r>
        <w:t xml:space="preserve">[C] </w:t>
      </w:r>
      <w:r w:rsidR="00CD1635">
        <w:t>Gaseous</w:t>
      </w:r>
      <w:r w:rsidR="00CD1635">
        <w:t xml:space="preserve"> </w:t>
      </w:r>
      <w:r>
        <w:t xml:space="preserve">[D] </w:t>
      </w:r>
      <w:r w:rsidR="00CD1635">
        <w:t>Vapour</w:t>
      </w:r>
    </w:p>
    <w:p w:rsidR="001F016F" w:rsidRDefault="001F016F" w:rsidP="001F016F">
      <w:r>
        <w:t xml:space="preserve">(v) </w:t>
      </w:r>
      <w:r w:rsidR="00A57576">
        <w:t>Which gas will diffuse at the fastest rate?</w:t>
      </w:r>
    </w:p>
    <w:p w:rsidR="001F016F" w:rsidRDefault="00A57576" w:rsidP="00A57576">
      <w:r>
        <w:t xml:space="preserve">    [A] </w:t>
      </w:r>
      <w:r>
        <w:rPr>
          <w:rStyle w:val="math-inline"/>
        </w:rPr>
        <w:t>HCl</w:t>
      </w:r>
      <w:r>
        <w:t xml:space="preserve">          [B] SO2            [C] H2S            [D] CO2</w:t>
      </w:r>
    </w:p>
    <w:p w:rsidR="001F016F" w:rsidRDefault="001F016F" w:rsidP="001F016F">
      <w:r>
        <w:t xml:space="preserve">(vi) </w:t>
      </w:r>
      <w:r w:rsidR="007B55A8">
        <w:t>When natural gas burns in air, which component is the limiting reactant?</w:t>
      </w:r>
    </w:p>
    <w:p w:rsidR="001F016F" w:rsidRDefault="001F016F" w:rsidP="001F016F">
      <w:r>
        <w:t xml:space="preserve">    [A] </w:t>
      </w:r>
      <w:r w:rsidR="007B55A8">
        <w:t>Both components</w:t>
      </w:r>
      <w:r>
        <w:t xml:space="preserve">         [B] </w:t>
      </w:r>
      <w:r w:rsidR="007B55A8">
        <w:t xml:space="preserve">Neither component is a limiting </w:t>
      </w:r>
      <w:r w:rsidR="007B55A8">
        <w:t>reactant</w:t>
      </w:r>
      <w:r>
        <w:t xml:space="preserve">       [C] </w:t>
      </w:r>
      <w:r w:rsidR="007B55A8">
        <w:t>Air</w:t>
      </w:r>
      <w:r>
        <w:t xml:space="preserve">      [D] </w:t>
      </w:r>
      <w:r w:rsidR="007B55A8">
        <w:t>Natural gas</w:t>
      </w:r>
    </w:p>
    <w:p w:rsidR="001F016F" w:rsidRDefault="001F016F" w:rsidP="001F016F">
      <w:r>
        <w:t>(vii) Which law states that the volume of a given mass of gas is directly proportional to temperature?</w:t>
      </w:r>
    </w:p>
    <w:p w:rsidR="001F016F" w:rsidRDefault="001F016F" w:rsidP="001F016F">
      <w:r>
        <w:t xml:space="preserve">    [A] Boyle's Law         [B] Charles's Law       [C] Graham's Law        [D] Avogadro's Law</w:t>
      </w:r>
    </w:p>
    <w:p w:rsidR="001F016F" w:rsidRDefault="001F016F" w:rsidP="001F016F">
      <w:r>
        <w:t xml:space="preserve">(viii) </w:t>
      </w:r>
      <w:r w:rsidR="007B55A8">
        <w:t>What does percentage purity indicate in a chemical sample?</w:t>
      </w:r>
    </w:p>
    <w:p w:rsidR="00277285" w:rsidRDefault="001F016F" w:rsidP="002772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  [A] </w:t>
      </w:r>
      <w:r w:rsidR="0065636A">
        <w:t>The degree to which a substance is free from impurities</w:t>
      </w:r>
      <w:r w:rsidR="0065636A">
        <w:t xml:space="preserve">   </w:t>
      </w:r>
      <w:r>
        <w:t xml:space="preserve">[B] </w:t>
      </w:r>
      <w:r w:rsidR="0065636A">
        <w:t>The total mass of the container holding the sample</w:t>
      </w:r>
      <w:r w:rsidR="0065636A">
        <w:t xml:space="preserve"> </w:t>
      </w:r>
      <w:r>
        <w:t xml:space="preserve">[C] </w:t>
      </w:r>
      <w:r w:rsidR="0065636A">
        <w:t>The amount of pure compound present in an impure sample</w:t>
      </w:r>
      <w:r w:rsidR="0065636A">
        <w:t xml:space="preserve"> [D]</w:t>
      </w:r>
      <w:r w:rsidR="006563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rate of evaporation of </w:t>
      </w:r>
      <w:r w:rsidR="0065636A" w:rsidRPr="0065636A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</w:t>
      </w:r>
    </w:p>
    <w:p w:rsidR="0065636A" w:rsidRPr="00277285" w:rsidRDefault="001F016F" w:rsidP="002772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(ix) </w:t>
      </w:r>
      <w:r w:rsidR="0065636A">
        <w:t>What does the molecular formula of a substance represent?</w:t>
      </w:r>
    </w:p>
    <w:p w:rsidR="001F016F" w:rsidRDefault="001F016F" w:rsidP="001F016F">
      <w:r>
        <w:t xml:space="preserve">    [A] </w:t>
      </w:r>
      <w:r w:rsidR="0065636A">
        <w:t xml:space="preserve">The simplest ratio of atoms, </w:t>
      </w:r>
      <w:r>
        <w:t xml:space="preserve">            [B] </w:t>
      </w:r>
      <w:r w:rsidR="0065636A">
        <w:t>The actual number of atoms present in a molecule</w:t>
      </w:r>
      <w:r>
        <w:t xml:space="preserve">            [C] </w:t>
      </w:r>
      <w:r w:rsidR="00D506DB">
        <w:t>Only the percentage composition</w:t>
      </w:r>
      <w:r>
        <w:t xml:space="preserve">         [D] </w:t>
      </w:r>
      <w:r w:rsidR="00D506DB">
        <w:t>The atomic mass of an element.</w:t>
      </w:r>
    </w:p>
    <w:p w:rsidR="00D506DB" w:rsidRDefault="001F016F" w:rsidP="001F016F">
      <w:r>
        <w:t xml:space="preserve">(x) </w:t>
      </w:r>
      <w:r w:rsidR="00D506DB">
        <w:t>What is the empirical formula of hydrogen peroxide</w:t>
      </w:r>
      <w:r w:rsidR="00D506DB">
        <w:t>?</w:t>
      </w:r>
    </w:p>
    <w:p w:rsidR="001F016F" w:rsidRDefault="00D506DB" w:rsidP="001F016F">
      <w:r>
        <w:t xml:space="preserve"> </w:t>
      </w:r>
      <w:r w:rsidR="001F016F">
        <w:t xml:space="preserve">[A] </w:t>
      </w:r>
      <w:r>
        <w:t>H2O2</w:t>
      </w:r>
      <w:r w:rsidR="001F016F">
        <w:t xml:space="preserve">     [B</w:t>
      </w:r>
      <w:r>
        <w:t xml:space="preserve">] HO </w:t>
      </w:r>
      <w:r w:rsidR="001F016F">
        <w:t xml:space="preserve">[C] </w:t>
      </w:r>
      <w:r>
        <w:t>H2O</w:t>
      </w:r>
      <w:r w:rsidR="001F016F">
        <w:t xml:space="preserve">   [D] </w:t>
      </w:r>
      <w:r>
        <w:t>OH2</w:t>
      </w:r>
    </w:p>
    <w:p w:rsidR="001F016F" w:rsidRDefault="001F016F" w:rsidP="001F016F"/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  SECT</w:t>
      </w:r>
      <w:r w:rsidR="00D506DB">
        <w:t>ION B: SHORT ANSWER QUESTIONS (10 × 3 = 30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Q2. </w:t>
      </w:r>
      <w:r w:rsidR="00D506DB">
        <w:t>From where does the energy come when a liquid evaporates</w:t>
      </w:r>
      <w:r w:rsidR="00D506DB">
        <w:t>?</w:t>
      </w:r>
    </w:p>
    <w:p w:rsidR="00D506DB" w:rsidRDefault="001F016F" w:rsidP="001F016F">
      <w:r>
        <w:t xml:space="preserve">Q3. </w:t>
      </w:r>
      <w:r w:rsidR="00D506DB">
        <w:t>Is condensation an endothermic process?</w:t>
      </w:r>
    </w:p>
    <w:p w:rsidR="00D506DB" w:rsidRDefault="001F016F" w:rsidP="001F016F">
      <w:r>
        <w:t xml:space="preserve">Q4. </w:t>
      </w:r>
      <w:r w:rsidR="00D506DB">
        <w:t>Why does the temperature remain constant during a phase change?</w:t>
      </w:r>
    </w:p>
    <w:p w:rsidR="00D506DB" w:rsidRDefault="001F016F" w:rsidP="00D506DB">
      <w:r>
        <w:t xml:space="preserve">Q5. </w:t>
      </w:r>
      <w:r w:rsidR="00D506DB">
        <w:t>Can you change the temperature at which water boils in an experiment in your lab?</w:t>
      </w:r>
    </w:p>
    <w:p w:rsidR="00D506DB" w:rsidRDefault="001F016F" w:rsidP="00D506DB">
      <w:r>
        <w:lastRenderedPageBreak/>
        <w:t xml:space="preserve">Q6. </w:t>
      </w:r>
      <w:r w:rsidR="00D506DB">
        <w:t>Differentiate between evaporation and boiling.</w:t>
      </w:r>
    </w:p>
    <w:p w:rsidR="001F016F" w:rsidRDefault="001F016F" w:rsidP="00D506DB">
      <w:r>
        <w:t xml:space="preserve">Q7. </w:t>
      </w:r>
      <w:r w:rsidR="00D506DB">
        <w:t>How does the concept of molar volume useful for us?</w:t>
      </w:r>
    </w:p>
    <w:p w:rsidR="00D506DB" w:rsidRDefault="001F016F" w:rsidP="001F016F">
      <w:r>
        <w:t xml:space="preserve">Q8. </w:t>
      </w:r>
      <w:r w:rsidR="00D506DB" w:rsidRPr="00D506DB">
        <w:t>Why is percentage yield important?</w:t>
      </w:r>
    </w:p>
    <w:p w:rsidR="001F016F" w:rsidRDefault="001F016F" w:rsidP="001F016F">
      <w:r>
        <w:t>Q9. What is the difference between an empirical formula and a molecular formula? Give one example.</w:t>
      </w:r>
    </w:p>
    <w:p w:rsidR="001F016F" w:rsidRDefault="00D506DB" w:rsidP="001F016F">
      <w:r>
        <w:t xml:space="preserve">Q10. </w:t>
      </w:r>
      <w:r>
        <w:t>How would you identify the limiting reactant in a chemical reaction?</w:t>
      </w:r>
    </w:p>
    <w:p w:rsidR="00D506DB" w:rsidRDefault="00D506DB" w:rsidP="001F016F">
      <w:r>
        <w:t xml:space="preserve">Q11. </w:t>
      </w:r>
      <w:r w:rsidR="00277285">
        <w:t>Define concentration and give its unit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</w:t>
      </w:r>
      <w:r w:rsidR="00277285">
        <w:t>PTIVE / LONG QUESTIONS (2 × 5 = 10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277285" w:rsidRDefault="00277285" w:rsidP="00277285">
      <w:r>
        <w:t>Q12. What is Limiting Reactant? How to identify limiting reactant? Discuss the steps</w:t>
      </w:r>
    </w:p>
    <w:p w:rsidR="00277285" w:rsidRDefault="00277285" w:rsidP="00277285">
      <w:r>
        <w:t>Q13. What is Sublimation. Give the application of sublimation</w:t>
      </w:r>
    </w:p>
    <w:p w:rsidR="00277285" w:rsidRPr="00277285" w:rsidRDefault="00277285" w:rsidP="00277285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            </w:t>
      </w:r>
      <w:r w:rsidRPr="00277285">
        <w:rPr>
          <w:rFonts w:ascii="Algerian" w:hAnsi="Algerian"/>
          <w:sz w:val="32"/>
          <w:szCs w:val="32"/>
        </w:rPr>
        <w:t>GOOD LUCK</w:t>
      </w:r>
      <w:r w:rsidRPr="00277285">
        <w:rPr>
          <w:rFonts w:ascii="Algerian" w:hAnsi="Algerian"/>
          <w:sz w:val="32"/>
          <w:szCs w:val="32"/>
        </w:rPr>
        <w:sym w:font="Wingdings" w:char="F04A"/>
      </w:r>
      <w:r>
        <w:rPr>
          <w:rFonts w:ascii="Algerian" w:hAnsi="Algerian"/>
          <w:sz w:val="32"/>
          <w:szCs w:val="32"/>
        </w:rPr>
        <w:t>.</w:t>
      </w:r>
      <w:bookmarkStart w:id="0" w:name="_GoBack"/>
      <w:bookmarkEnd w:id="0"/>
    </w:p>
    <w:p w:rsidR="00F52804" w:rsidRDefault="00F52804" w:rsidP="001F016F"/>
    <w:sectPr w:rsidR="00F52804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75F" w:rsidRDefault="001A175F" w:rsidP="00D470CB">
      <w:pPr>
        <w:spacing w:after="0" w:line="240" w:lineRule="auto"/>
      </w:pPr>
      <w:r>
        <w:separator/>
      </w:r>
    </w:p>
  </w:endnote>
  <w:endnote w:type="continuationSeparator" w:id="0">
    <w:p w:rsidR="001A175F" w:rsidRDefault="001A175F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75F" w:rsidRDefault="001A175F" w:rsidP="00D470CB">
      <w:pPr>
        <w:spacing w:after="0" w:line="240" w:lineRule="auto"/>
      </w:pPr>
      <w:r>
        <w:separator/>
      </w:r>
    </w:p>
  </w:footnote>
  <w:footnote w:type="continuationSeparator" w:id="0">
    <w:p w:rsidR="001A175F" w:rsidRDefault="001A175F" w:rsidP="00D47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C3A35"/>
    <w:multiLevelType w:val="multilevel"/>
    <w:tmpl w:val="879A9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A7262"/>
    <w:multiLevelType w:val="multilevel"/>
    <w:tmpl w:val="BB9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635"/>
    <w:rsid w:val="001A175F"/>
    <w:rsid w:val="001F016F"/>
    <w:rsid w:val="00277285"/>
    <w:rsid w:val="00293BC8"/>
    <w:rsid w:val="0065636A"/>
    <w:rsid w:val="007B55A8"/>
    <w:rsid w:val="009748D6"/>
    <w:rsid w:val="00A57576"/>
    <w:rsid w:val="00CD1635"/>
    <w:rsid w:val="00D470CB"/>
    <w:rsid w:val="00D506DB"/>
    <w:rsid w:val="00D84B1F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EBFA"/>
  <w15:chartTrackingRefBased/>
  <w15:docId w15:val="{713D1224-0CBA-4F35-B47E-CA58711A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character" w:customStyle="1" w:styleId="math-inline">
    <w:name w:val="math-inline"/>
    <w:basedOn w:val="DefaultParagraphFont"/>
    <w:rsid w:val="00A57576"/>
  </w:style>
  <w:style w:type="paragraph" w:styleId="NormalWeb">
    <w:name w:val="Normal (Web)"/>
    <w:basedOn w:val="Normal"/>
    <w:uiPriority w:val="99"/>
    <w:semiHidden/>
    <w:unhideWhenUsed/>
    <w:rsid w:val="00656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3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E132C-1C6B-409E-ACFC-967D79DA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187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2026-08-25T09:06:00Z</dcterms:created>
  <dcterms:modified xsi:type="dcterms:W3CDTF">2026-08-25T12:46:00Z</dcterms:modified>
</cp:coreProperties>
</file>